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30" w:type="dxa"/>
        <w:jc w:val="center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93"/>
        <w:gridCol w:w="423"/>
        <w:gridCol w:w="283"/>
        <w:gridCol w:w="1355"/>
        <w:gridCol w:w="1080"/>
        <w:gridCol w:w="1967"/>
        <w:gridCol w:w="1412"/>
        <w:gridCol w:w="567"/>
        <w:gridCol w:w="992"/>
        <w:gridCol w:w="28"/>
        <w:gridCol w:w="330"/>
      </w:tblGrid>
      <w:tr w:rsidR="006F3C33" w:rsidRPr="00F53961" w14:paraId="1CFF513A" w14:textId="77777777" w:rsidTr="00C23600">
        <w:trPr>
          <w:gridAfter w:val="1"/>
          <w:wAfter w:w="330" w:type="dxa"/>
          <w:trHeight w:val="1474"/>
          <w:jc w:val="center"/>
        </w:trPr>
        <w:tc>
          <w:tcPr>
            <w:tcW w:w="7513" w:type="dxa"/>
            <w:gridSpan w:val="7"/>
            <w:shd w:val="clear" w:color="auto" w:fill="auto"/>
            <w:tcMar>
              <w:top w:w="0" w:type="dxa"/>
            </w:tcMar>
            <w:vAlign w:val="bottom"/>
          </w:tcPr>
          <w:bookmarkStart w:id="0" w:name="_Hlk198066831"/>
          <w:bookmarkEnd w:id="0"/>
          <w:p w14:paraId="68243C8C" w14:textId="418A8E5F" w:rsidR="006F3C33" w:rsidRPr="004259DC" w:rsidRDefault="008315B2" w:rsidP="004259DC">
            <w:pPr>
              <w:pStyle w:val="Heading1"/>
            </w:pPr>
            <w:r>
              <w:rPr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085AB046" wp14:editId="1A292302">
                      <wp:simplePos x="0" y="0"/>
                      <wp:positionH relativeFrom="column">
                        <wp:posOffset>-301625</wp:posOffset>
                      </wp:positionH>
                      <wp:positionV relativeFrom="paragraph">
                        <wp:posOffset>-228600</wp:posOffset>
                      </wp:positionV>
                      <wp:extent cx="6400800" cy="8229600"/>
                      <wp:effectExtent l="17780" t="19050" r="20320" b="19050"/>
                      <wp:wrapNone/>
                      <wp:docPr id="1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6400800" cy="8229600"/>
                              </a:xfrm>
                              <a:prstGeom prst="rect">
                                <a:avLst/>
                              </a:prstGeom>
                              <a:noFill/>
                              <a:ln w="31750" cmpd="thickThin">
                                <a:solidFill>
                                  <a:schemeClr val="accent1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9FAF0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BC6507" id="Rectangle 44" o:spid="_x0000_s1026" style="position:absolute;margin-left:-23.75pt;margin-top:-18pt;width:7in;height:9in;flip:y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" filled="f" fillcolor="#f9faf0" strokecolor="#004994 [2404]" strokeweight="2.5pt">
                      <v:stroke linestyle="thickThin"/>
                    </v:rect>
                  </w:pict>
                </mc:Fallback>
              </mc:AlternateContent>
            </w:r>
            <w:r w:rsidR="002B4007" w:rsidRPr="002B4007">
              <w:t xml:space="preserve"> </w:t>
            </w:r>
            <w:r w:rsidR="00CF1968">
              <w:t xml:space="preserve">orçamento de </w:t>
            </w:r>
            <w:r w:rsidR="00F53961" w:rsidRPr="004259DC">
              <w:t>Serviço</w:t>
            </w:r>
            <w:r w:rsidR="004259DC" w:rsidRPr="004259DC">
              <w:t>(</w:t>
            </w:r>
            <w:r w:rsidR="00F53961" w:rsidRPr="004259DC">
              <w:t>s</w:t>
            </w:r>
            <w:r w:rsidR="004259DC" w:rsidRPr="004259DC">
              <w:t>)</w:t>
            </w:r>
          </w:p>
        </w:tc>
        <w:tc>
          <w:tcPr>
            <w:tcW w:w="1587" w:type="dxa"/>
            <w:gridSpan w:val="3"/>
            <w:shd w:val="clear" w:color="auto" w:fill="FFFFFF"/>
            <w:vAlign w:val="center"/>
          </w:tcPr>
          <w:p w14:paraId="664D5DEA" w14:textId="77777777" w:rsidR="00CE66A6" w:rsidRPr="00CE66A6" w:rsidRDefault="00CE66A6" w:rsidP="00C23600">
            <w:pPr>
              <w:pStyle w:val="Dataenmero0"/>
              <w:jc w:val="right"/>
              <w:rPr>
                <w:rStyle w:val="TextoalaranjadoalinhadodireitaChar"/>
                <w:color w:val="000000" w:themeColor="text1"/>
                <w:szCs w:val="24"/>
              </w:rPr>
            </w:pPr>
          </w:p>
          <w:p w14:paraId="6D450BA8" w14:textId="77777777" w:rsidR="00CE66A6" w:rsidRPr="00CE66A6" w:rsidRDefault="00CE66A6" w:rsidP="00C23600">
            <w:pPr>
              <w:pStyle w:val="Dataenmero0"/>
              <w:jc w:val="right"/>
              <w:rPr>
                <w:rStyle w:val="TextoalaranjadoalinhadodireitaChar"/>
                <w:color w:val="000000" w:themeColor="text1"/>
                <w:szCs w:val="24"/>
              </w:rPr>
            </w:pPr>
          </w:p>
          <w:p w14:paraId="172882E6" w14:textId="77777777" w:rsidR="00CE66A6" w:rsidRPr="00CE66A6" w:rsidRDefault="00CE66A6" w:rsidP="00C23600">
            <w:pPr>
              <w:pStyle w:val="Dataenmero0"/>
              <w:jc w:val="right"/>
              <w:rPr>
                <w:rStyle w:val="TextoalaranjadoalinhadodireitaChar"/>
                <w:color w:val="000000" w:themeColor="text1"/>
                <w:szCs w:val="24"/>
              </w:rPr>
            </w:pPr>
          </w:p>
          <w:p w14:paraId="11324BE2" w14:textId="77777777" w:rsidR="00CE66A6" w:rsidRPr="00CE66A6" w:rsidRDefault="00CE66A6" w:rsidP="00C23600">
            <w:pPr>
              <w:pStyle w:val="Dataenmero0"/>
              <w:jc w:val="right"/>
              <w:rPr>
                <w:rStyle w:val="TextoalaranjadoalinhadodireitaChar"/>
                <w:color w:val="000000" w:themeColor="text1"/>
                <w:szCs w:val="24"/>
              </w:rPr>
            </w:pPr>
          </w:p>
          <w:p w14:paraId="688BDD25" w14:textId="77777777" w:rsidR="00CE66A6" w:rsidRDefault="00D00A1B" w:rsidP="00C23600">
            <w:pPr>
              <w:pStyle w:val="Dataenmero0"/>
              <w:ind w:left="-205" w:hanging="142"/>
              <w:jc w:val="right"/>
              <w:rPr>
                <w:rStyle w:val="TextoalaranjadoalinhadodireitaChar"/>
                <w:color w:val="000000" w:themeColor="text1"/>
                <w:szCs w:val="24"/>
              </w:rPr>
            </w:pPr>
            <w:r w:rsidRPr="00CE66A6">
              <w:rPr>
                <w:rStyle w:val="TextoalaranjadoalinhadodireitaChar"/>
                <w:color w:val="000000" w:themeColor="text1"/>
                <w:szCs w:val="24"/>
              </w:rPr>
              <w:t>Data:</w:t>
            </w:r>
          </w:p>
          <w:p w14:paraId="38A7C9A7" w14:textId="54AC1419" w:rsidR="00D00A1B" w:rsidRDefault="00D00A1B" w:rsidP="00C23600">
            <w:pPr>
              <w:pStyle w:val="Dataenmero0"/>
              <w:ind w:left="-205" w:hanging="142"/>
              <w:jc w:val="right"/>
              <w:rPr>
                <w:rStyle w:val="TextoalaranjadoalinhadodireitaChar"/>
                <w:color w:val="000000" w:themeColor="text1"/>
                <w:szCs w:val="24"/>
              </w:rPr>
            </w:pPr>
            <w:r w:rsidRPr="00CE66A6">
              <w:rPr>
                <w:rStyle w:val="TextoalaranjadoalinhadodireitaChar"/>
                <w:color w:val="000000" w:themeColor="text1"/>
                <w:szCs w:val="24"/>
              </w:rPr>
              <w:t>{</w:t>
            </w:r>
            <w:r w:rsidRPr="00CE66A6">
              <w:rPr>
                <w:rFonts w:asciiTheme="minorHAnsi" w:hAnsiTheme="minorHAnsi"/>
                <w:color w:val="000000" w:themeColor="text1"/>
                <w:sz w:val="16"/>
                <w:szCs w:val="24"/>
              </w:rPr>
              <w:t>Data</w:t>
            </w:r>
            <w:r w:rsidRPr="00CE66A6">
              <w:rPr>
                <w:rStyle w:val="TextoalaranjadoalinhadodireitaChar"/>
                <w:color w:val="000000" w:themeColor="text1"/>
                <w:szCs w:val="24"/>
              </w:rPr>
              <w:t>}</w:t>
            </w:r>
          </w:p>
          <w:p w14:paraId="05F5C467" w14:textId="77777777" w:rsidR="008804C8" w:rsidRPr="00CE66A6" w:rsidRDefault="008804C8" w:rsidP="00C23600">
            <w:pPr>
              <w:pStyle w:val="Dataenmero0"/>
              <w:ind w:left="-205" w:hanging="142"/>
              <w:jc w:val="right"/>
              <w:rPr>
                <w:rStyle w:val="TextoalaranjadoalinhadodireitaChar"/>
                <w:color w:val="000000" w:themeColor="text1"/>
                <w:szCs w:val="24"/>
              </w:rPr>
            </w:pPr>
          </w:p>
          <w:p w14:paraId="0E6C7A99" w14:textId="2B6DB182" w:rsidR="00D00A1B" w:rsidRPr="00CE66A6" w:rsidRDefault="00D00A1B" w:rsidP="00C23600">
            <w:pPr>
              <w:pStyle w:val="DataeNmero"/>
              <w:ind w:left="-63" w:hanging="63"/>
              <w:rPr>
                <w:rStyle w:val="TextoalaranjadoalinhadodireitaChar"/>
                <w:color w:val="000000" w:themeColor="text1"/>
                <w:szCs w:val="24"/>
              </w:rPr>
            </w:pPr>
            <w:r w:rsidRPr="00CE66A6">
              <w:rPr>
                <w:rStyle w:val="TextoalaranjadoalinhadodireitaChar"/>
                <w:color w:val="000000" w:themeColor="text1"/>
                <w:szCs w:val="24"/>
              </w:rPr>
              <w:t>Válido até:</w:t>
            </w:r>
          </w:p>
          <w:p w14:paraId="1F7B8CF9" w14:textId="77777777" w:rsidR="006F3C33" w:rsidRDefault="00D00A1B" w:rsidP="00C23600">
            <w:pPr>
              <w:pStyle w:val="DataeNmero"/>
              <w:ind w:right="-111"/>
              <w:rPr>
                <w:rStyle w:val="TextoalaranjadoalinhadodireitaChar"/>
                <w:color w:val="000000" w:themeColor="text1"/>
                <w:szCs w:val="24"/>
              </w:rPr>
            </w:pPr>
            <w:r w:rsidRPr="00CE66A6">
              <w:rPr>
                <w:rStyle w:val="TextoalaranjadoalinhadodireitaChar"/>
                <w:color w:val="000000" w:themeColor="text1"/>
                <w:szCs w:val="24"/>
              </w:rPr>
              <w:t>{</w:t>
            </w:r>
            <w:r w:rsidRPr="00CE66A6">
              <w:rPr>
                <w:color w:val="000000" w:themeColor="text1"/>
                <w:sz w:val="16"/>
                <w:szCs w:val="24"/>
              </w:rPr>
              <w:t>ValidUntil</w:t>
            </w:r>
            <w:r w:rsidRPr="00CE66A6">
              <w:rPr>
                <w:rStyle w:val="TextoalaranjadoalinhadodireitaChar"/>
                <w:color w:val="000000" w:themeColor="text1"/>
                <w:szCs w:val="24"/>
              </w:rPr>
              <w:t>}</w:t>
            </w:r>
          </w:p>
          <w:p w14:paraId="47A8422B" w14:textId="293DB0C8" w:rsidR="00CE66A6" w:rsidRPr="00CE66A6" w:rsidRDefault="00CE66A6" w:rsidP="00C23600">
            <w:pPr>
              <w:pStyle w:val="DataeNmero"/>
              <w:ind w:right="-111"/>
              <w:rPr>
                <w:color w:val="000000" w:themeColor="text1"/>
              </w:rPr>
            </w:pPr>
          </w:p>
        </w:tc>
      </w:tr>
      <w:tr w:rsidR="00F20A69" w:rsidRPr="00F53961" w14:paraId="405FCCF0" w14:textId="77777777" w:rsidTr="00C23600">
        <w:trPr>
          <w:gridAfter w:val="2"/>
          <w:wAfter w:w="358" w:type="dxa"/>
          <w:trHeight w:val="1800"/>
          <w:jc w:val="center"/>
        </w:trPr>
        <w:tc>
          <w:tcPr>
            <w:tcW w:w="3054" w:type="dxa"/>
            <w:gridSpan w:val="4"/>
            <w:shd w:val="clear" w:color="auto" w:fill="FFFFFF"/>
            <w:tcMar>
              <w:top w:w="0" w:type="dxa"/>
            </w:tcMar>
          </w:tcPr>
          <w:p w14:paraId="09DBDD3D" w14:textId="77777777" w:rsidR="00F53961" w:rsidRPr="00352EE6" w:rsidRDefault="00F53961" w:rsidP="00A328B8">
            <w:pPr>
              <w:pStyle w:val="NoSpacing"/>
              <w:rPr>
                <w:sz w:val="20"/>
                <w:szCs w:val="20"/>
                <w:lang w:val="pt-BR"/>
              </w:rPr>
            </w:pPr>
            <w:r w:rsidRPr="00352EE6">
              <w:rPr>
                <w:sz w:val="20"/>
                <w:szCs w:val="20"/>
                <w:lang w:val="pt-BR"/>
              </w:rPr>
              <w:t>FIX TECNOLOGIAS</w:t>
            </w:r>
          </w:p>
          <w:p w14:paraId="52C3255B" w14:textId="3FB9A5B6" w:rsidR="00F53961" w:rsidRPr="00352EE6" w:rsidRDefault="00F53961" w:rsidP="00A328B8">
            <w:pPr>
              <w:pStyle w:val="NoSpacing"/>
              <w:ind w:right="-332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CPNJ: </w:t>
            </w:r>
            <w:r w:rsidR="001A51B5">
              <w:rPr>
                <w:sz w:val="20"/>
                <w:szCs w:val="20"/>
                <w:lang w:val="pt-BR"/>
              </w:rPr>
              <w:t>xxxxxxxx</w:t>
            </w:r>
          </w:p>
          <w:p w14:paraId="7A030DF3" w14:textId="7997EA46" w:rsidR="00F20A69" w:rsidRDefault="00F53961" w:rsidP="00A328B8">
            <w:pPr>
              <w:pStyle w:val="Textoalinhadoesquerda"/>
              <w:rPr>
                <w:sz w:val="20"/>
                <w:szCs w:val="20"/>
              </w:rPr>
            </w:pPr>
            <w:r w:rsidRPr="00352EE6">
              <w:rPr>
                <w:sz w:val="20"/>
                <w:szCs w:val="20"/>
              </w:rPr>
              <w:t>(</w:t>
            </w:r>
            <w:r w:rsidR="00462321" w:rsidRPr="008A2550">
              <w:rPr>
                <w:noProof/>
                <w:sz w:val="20"/>
                <w:szCs w:val="20"/>
                <w:lang w:eastAsia="pt-BR"/>
              </w:rPr>
              <w:t>PIX</w:t>
            </w:r>
            <w:r w:rsidRPr="00352EE6">
              <w:rPr>
                <w:sz w:val="20"/>
                <w:szCs w:val="20"/>
              </w:rPr>
              <w:t>)</w:t>
            </w:r>
            <w:r w:rsidR="00462321">
              <w:rPr>
                <w:sz w:val="20"/>
                <w:szCs w:val="20"/>
              </w:rPr>
              <w:t xml:space="preserve"> </w:t>
            </w:r>
            <w:r w:rsidR="001A51B5">
              <w:rPr>
                <w:sz w:val="20"/>
                <w:szCs w:val="20"/>
              </w:rPr>
              <w:t>99999999</w:t>
            </w:r>
          </w:p>
          <w:p w14:paraId="237CF6BE" w14:textId="0640AB94" w:rsidR="00CC2FC5" w:rsidRPr="002B4007" w:rsidRDefault="00CC2FC5" w:rsidP="00F53961">
            <w:pPr>
              <w:pStyle w:val="Textoalinhadoesquerda"/>
            </w:pPr>
          </w:p>
        </w:tc>
        <w:tc>
          <w:tcPr>
            <w:tcW w:w="1080" w:type="dxa"/>
            <w:shd w:val="clear" w:color="auto" w:fill="auto"/>
          </w:tcPr>
          <w:p w14:paraId="0C1292F8" w14:textId="77777777" w:rsidR="00F20A69" w:rsidRPr="002B4007" w:rsidRDefault="00F20A69" w:rsidP="00F0769E">
            <w:pPr>
              <w:pStyle w:val="Textoalinhadoesquerda"/>
            </w:pPr>
          </w:p>
        </w:tc>
        <w:tc>
          <w:tcPr>
            <w:tcW w:w="3379" w:type="dxa"/>
            <w:gridSpan w:val="2"/>
            <w:shd w:val="clear" w:color="auto" w:fill="auto"/>
          </w:tcPr>
          <w:p w14:paraId="3F9CF38F" w14:textId="4C2FDC7F" w:rsidR="00F20A69" w:rsidRPr="002B4007" w:rsidRDefault="002B4007" w:rsidP="00C23600">
            <w:pPr>
              <w:pStyle w:val="Ttulodireita"/>
              <w:ind w:left="2134" w:right="165"/>
            </w:pPr>
            <w:r w:rsidRPr="004C720E">
              <w:rPr>
                <w:sz w:val="20"/>
                <w:szCs w:val="20"/>
              </w:rPr>
              <w:t>Para</w:t>
            </w:r>
            <w:r w:rsidR="00E97F9C">
              <w:rPr>
                <w:sz w:val="20"/>
                <w:szCs w:val="20"/>
              </w:rPr>
              <w:t>:</w:t>
            </w:r>
          </w:p>
        </w:tc>
        <w:tc>
          <w:tcPr>
            <w:tcW w:w="1559" w:type="dxa"/>
            <w:gridSpan w:val="2"/>
            <w:shd w:val="clear" w:color="auto" w:fill="FFFFFF"/>
          </w:tcPr>
          <w:p w14:paraId="6E2FF1E5" w14:textId="4533CEEB" w:rsidR="00F20A69" w:rsidRPr="00CC62B9" w:rsidRDefault="00CE66A6" w:rsidP="00C23600">
            <w:pPr>
              <w:pStyle w:val="Textoalinhadodireita"/>
              <w:ind w:left="-122"/>
              <w:rPr>
                <w:sz w:val="16"/>
              </w:rPr>
            </w:pPr>
            <w:r w:rsidRPr="00CC62B9">
              <w:rPr>
                <w:sz w:val="16"/>
              </w:rPr>
              <w:t>{ClientName}</w:t>
            </w:r>
          </w:p>
        </w:tc>
      </w:tr>
      <w:tr w:rsidR="000B7E8A" w:rsidRPr="00D85335" w14:paraId="6322501C" w14:textId="77777777" w:rsidTr="008804C8">
        <w:trPr>
          <w:gridAfter w:val="2"/>
          <w:wAfter w:w="358" w:type="dxa"/>
          <w:trHeight w:val="288"/>
          <w:jc w:val="center"/>
        </w:trPr>
        <w:tc>
          <w:tcPr>
            <w:tcW w:w="1416" w:type="dxa"/>
            <w:gridSpan w:val="2"/>
            <w:shd w:val="clear" w:color="auto" w:fill="auto"/>
            <w:tcMar>
              <w:top w:w="0" w:type="dxa"/>
            </w:tcMar>
            <w:vAlign w:val="center"/>
          </w:tcPr>
          <w:p w14:paraId="3645D8A6" w14:textId="77777777" w:rsidR="000B7E8A" w:rsidRPr="00990924" w:rsidRDefault="002B4007" w:rsidP="00990924">
            <w:pPr>
              <w:pStyle w:val="Ttuloesquerda"/>
              <w:ind w:right="-136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990924">
              <w:rPr>
                <w:rFonts w:ascii="Arial" w:hAnsi="Arial" w:cs="Arial"/>
                <w:b/>
                <w:bCs/>
                <w:sz w:val="22"/>
                <w:szCs w:val="22"/>
              </w:rPr>
              <w:t>Trabalho</w:t>
            </w:r>
          </w:p>
        </w:tc>
        <w:sdt>
          <w:sdtPr>
            <w:id w:val="629898861"/>
            <w:placeholder>
              <w:docPart w:val="60A6DF253C584954B199B66F36C5B9A8"/>
            </w:placeholder>
          </w:sdtPr>
          <w:sdtContent>
            <w:tc>
              <w:tcPr>
                <w:tcW w:w="7656" w:type="dxa"/>
                <w:gridSpan w:val="7"/>
                <w:shd w:val="clear" w:color="auto" w:fill="FFFFFF"/>
                <w:vAlign w:val="center"/>
              </w:tcPr>
              <w:p w14:paraId="30951A65" w14:textId="77777777" w:rsidR="000B7E8A" w:rsidRPr="00F53961" w:rsidRDefault="00F53961" w:rsidP="00ED0896">
                <w:pPr>
                  <w:pStyle w:val="Textoalinhadoesquerda"/>
                </w:pPr>
                <w:r w:rsidRPr="00990924">
                  <w:rPr>
                    <w:sz w:val="20"/>
                    <w:szCs w:val="20"/>
                  </w:rPr>
                  <w:t xml:space="preserve">Manutenção de Computadores e </w:t>
                </w:r>
                <w:r w:rsidR="00ED0896" w:rsidRPr="00990924">
                  <w:rPr>
                    <w:sz w:val="20"/>
                    <w:szCs w:val="20"/>
                  </w:rPr>
                  <w:t>Atendimentos</w:t>
                </w:r>
                <w:r w:rsidRPr="00990924">
                  <w:rPr>
                    <w:sz w:val="20"/>
                    <w:szCs w:val="20"/>
                  </w:rPr>
                  <w:t>.</w:t>
                </w:r>
              </w:p>
            </w:tc>
          </w:sdtContent>
        </w:sdt>
      </w:tr>
      <w:tr w:rsidR="000B7E8A" w:rsidRPr="00D85335" w14:paraId="5343CE0C" w14:textId="77777777" w:rsidTr="008804C8">
        <w:trPr>
          <w:gridAfter w:val="2"/>
          <w:wAfter w:w="358" w:type="dxa"/>
          <w:trHeight w:val="288"/>
          <w:jc w:val="center"/>
        </w:trPr>
        <w:tc>
          <w:tcPr>
            <w:tcW w:w="9072" w:type="dxa"/>
            <w:gridSpan w:val="9"/>
            <w:tcBorders>
              <w:bottom w:val="single" w:sz="4" w:space="0" w:color="BFBFBF" w:themeColor="background1" w:themeShade="BF"/>
            </w:tcBorders>
            <w:shd w:val="clear" w:color="auto" w:fill="auto"/>
            <w:tcMar>
              <w:top w:w="0" w:type="dxa"/>
            </w:tcMar>
            <w:vAlign w:val="center"/>
          </w:tcPr>
          <w:p w14:paraId="36681D96" w14:textId="77777777" w:rsidR="000B7E8A" w:rsidRPr="007E0232" w:rsidRDefault="000B7E8A" w:rsidP="00F0769E"/>
        </w:tc>
      </w:tr>
      <w:tr w:rsidR="00CE66A6" w:rsidRPr="00BA7EF3" w14:paraId="111EBE1F" w14:textId="77777777" w:rsidTr="001E6C93">
        <w:tblPrEx>
          <w:tblBorders>
            <w:top w:val="single" w:sz="4" w:space="0" w:color="CE7A26"/>
            <w:left w:val="single" w:sz="4" w:space="0" w:color="CE7A26"/>
            <w:bottom w:val="single" w:sz="4" w:space="0" w:color="CE7A26"/>
            <w:right w:val="single" w:sz="4" w:space="0" w:color="CE7A26"/>
            <w:insideH w:val="single" w:sz="4" w:space="0" w:color="CE7A26"/>
            <w:insideV w:val="single" w:sz="4" w:space="0" w:color="CE7A26"/>
          </w:tblBorders>
          <w:tblCellMar>
            <w:top w:w="43" w:type="dxa"/>
            <w:bottom w:w="43" w:type="dxa"/>
          </w:tblCellMar>
        </w:tblPrEx>
        <w:trPr>
          <w:cantSplit/>
          <w:trHeight w:val="353"/>
          <w:jc w:val="center"/>
        </w:trPr>
        <w:tc>
          <w:tcPr>
            <w:tcW w:w="993" w:type="dxa"/>
            <w:tcBorders>
              <w:top w:val="single" w:sz="4" w:space="0" w:color="00425A" w:themeColor="accent6" w:themeShade="80"/>
              <w:left w:val="single" w:sz="4" w:space="0" w:color="00425A" w:themeColor="accent6" w:themeShade="80"/>
              <w:bottom w:val="single" w:sz="4" w:space="0" w:color="00425A" w:themeColor="accent6" w:themeShade="80"/>
              <w:right w:val="nil"/>
            </w:tcBorders>
            <w:shd w:val="clear" w:color="auto" w:fill="00425A" w:themeFill="accent6" w:themeFillShade="80"/>
            <w:vAlign w:val="center"/>
          </w:tcPr>
          <w:p w14:paraId="3DD5F27B" w14:textId="77777777" w:rsidR="00CE66A6" w:rsidRPr="00F118C0" w:rsidRDefault="00CE66A6" w:rsidP="00193CBC">
            <w:pPr>
              <w:pStyle w:val="Ttulosdecoluna"/>
              <w:rPr>
                <w:rFonts w:ascii="Arial" w:hAnsi="Arial" w:cs="Arial"/>
                <w:sz w:val="18"/>
                <w:szCs w:val="18"/>
              </w:rPr>
            </w:pPr>
            <w:r w:rsidRPr="00F118C0">
              <w:rPr>
                <w:rFonts w:ascii="Arial" w:hAnsi="Arial" w:cs="Arial"/>
                <w:i w:val="0"/>
                <w:iCs/>
                <w:sz w:val="18"/>
                <w:szCs w:val="18"/>
              </w:rPr>
              <w:t>Qtde</w:t>
            </w:r>
            <w:r w:rsidRPr="00F118C0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6520" w:type="dxa"/>
            <w:gridSpan w:val="6"/>
            <w:tcBorders>
              <w:top w:val="single" w:sz="4" w:space="0" w:color="00425A" w:themeColor="accent6" w:themeShade="80"/>
              <w:left w:val="nil"/>
              <w:bottom w:val="single" w:sz="4" w:space="0" w:color="00425A" w:themeColor="accent6" w:themeShade="80"/>
              <w:right w:val="nil"/>
            </w:tcBorders>
            <w:shd w:val="clear" w:color="auto" w:fill="00425A" w:themeFill="accent6" w:themeFillShade="80"/>
            <w:vAlign w:val="center"/>
          </w:tcPr>
          <w:p w14:paraId="53C43A9D" w14:textId="77777777" w:rsidR="00CE66A6" w:rsidRPr="00F118C0" w:rsidRDefault="00CE66A6" w:rsidP="00193CBC">
            <w:pPr>
              <w:pStyle w:val="Ttulosdecoluna"/>
              <w:rPr>
                <w:rFonts w:ascii="Arial" w:hAnsi="Arial" w:cs="Arial"/>
                <w:sz w:val="18"/>
                <w:szCs w:val="18"/>
              </w:rPr>
            </w:pPr>
            <w:r w:rsidRPr="00F118C0">
              <w:rPr>
                <w:rFonts w:ascii="Arial" w:hAnsi="Arial" w:cs="Arial"/>
                <w:sz w:val="18"/>
                <w:szCs w:val="18"/>
              </w:rPr>
              <w:t>Descrição</w:t>
            </w:r>
          </w:p>
        </w:tc>
        <w:tc>
          <w:tcPr>
            <w:tcW w:w="567" w:type="dxa"/>
            <w:tcBorders>
              <w:top w:val="single" w:sz="4" w:space="0" w:color="00425A" w:themeColor="accent6" w:themeShade="80"/>
              <w:left w:val="nil"/>
              <w:bottom w:val="single" w:sz="4" w:space="0" w:color="00425A" w:themeColor="accent6" w:themeShade="80"/>
              <w:right w:val="nil"/>
            </w:tcBorders>
            <w:shd w:val="clear" w:color="auto" w:fill="00425A" w:themeFill="accent6" w:themeFillShade="80"/>
            <w:vAlign w:val="center"/>
          </w:tcPr>
          <w:p w14:paraId="2A098263" w14:textId="77777777" w:rsidR="00CE66A6" w:rsidRPr="00BA7EF3" w:rsidRDefault="00CE66A6" w:rsidP="00193CBC">
            <w:pPr>
              <w:pStyle w:val="Ttulosdecoluna"/>
            </w:pPr>
          </w:p>
        </w:tc>
        <w:tc>
          <w:tcPr>
            <w:tcW w:w="1350" w:type="dxa"/>
            <w:gridSpan w:val="3"/>
            <w:tcBorders>
              <w:top w:val="single" w:sz="4" w:space="0" w:color="00425A" w:themeColor="accent6" w:themeShade="80"/>
              <w:left w:val="nil"/>
              <w:bottom w:val="single" w:sz="4" w:space="0" w:color="00425A" w:themeColor="accent6" w:themeShade="80"/>
              <w:right w:val="single" w:sz="4" w:space="0" w:color="00425A" w:themeColor="accent6" w:themeShade="80"/>
            </w:tcBorders>
            <w:shd w:val="clear" w:color="auto" w:fill="00425A" w:themeFill="accent6" w:themeFillShade="80"/>
            <w:vAlign w:val="center"/>
          </w:tcPr>
          <w:p w14:paraId="49DBD247" w14:textId="77777777" w:rsidR="00CE66A6" w:rsidRPr="00BA7EF3" w:rsidRDefault="00CE66A6" w:rsidP="00193CBC">
            <w:pPr>
              <w:pStyle w:val="Ttulosdecoluna"/>
            </w:pPr>
          </w:p>
        </w:tc>
      </w:tr>
      <w:tr w:rsidR="00CE66A6" w:rsidRPr="00BA7EF3" w14:paraId="38D68CDD" w14:textId="77777777" w:rsidTr="001E6C93">
        <w:tblPrEx>
          <w:tblBorders>
            <w:top w:val="single" w:sz="4" w:space="0" w:color="CE7A26"/>
            <w:left w:val="single" w:sz="4" w:space="0" w:color="CE7A26"/>
            <w:bottom w:val="single" w:sz="4" w:space="0" w:color="CE7A26"/>
            <w:right w:val="single" w:sz="4" w:space="0" w:color="CE7A26"/>
            <w:insideH w:val="single" w:sz="4" w:space="0" w:color="CE7A26"/>
            <w:insideV w:val="single" w:sz="4" w:space="0" w:color="CE7A26"/>
          </w:tblBorders>
          <w:tblCellMar>
            <w:top w:w="43" w:type="dxa"/>
            <w:bottom w:w="43" w:type="dxa"/>
          </w:tblCellMar>
        </w:tblPrEx>
        <w:trPr>
          <w:cantSplit/>
          <w:trHeight w:val="144"/>
          <w:jc w:val="center"/>
        </w:trPr>
        <w:tc>
          <w:tcPr>
            <w:tcW w:w="993" w:type="dxa"/>
            <w:tcBorders>
              <w:top w:val="single" w:sz="4" w:space="0" w:color="00425A" w:themeColor="accent6" w:themeShade="80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637053F2" w14:textId="77777777" w:rsidR="00CE66A6" w:rsidRPr="00BF65E6" w:rsidRDefault="00CE66A6" w:rsidP="00193CBC">
            <w:r>
              <w:t>{Qt1}</w:t>
            </w:r>
          </w:p>
        </w:tc>
        <w:tc>
          <w:tcPr>
            <w:tcW w:w="6520" w:type="dxa"/>
            <w:gridSpan w:val="6"/>
            <w:tcBorders>
              <w:top w:val="single" w:sz="4" w:space="0" w:color="00425A" w:themeColor="accent6" w:themeShade="80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67515CF4" w14:textId="77777777" w:rsidR="00CE66A6" w:rsidRPr="00BF65E6" w:rsidRDefault="00CE66A6" w:rsidP="00193CBC">
            <w:r>
              <w:t>{Desc1}</w:t>
            </w:r>
          </w:p>
        </w:tc>
        <w:tc>
          <w:tcPr>
            <w:tcW w:w="567" w:type="dxa"/>
            <w:tcBorders>
              <w:top w:val="single" w:sz="4" w:space="0" w:color="00425A" w:themeColor="accent6" w:themeShade="80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3767E804" w14:textId="77777777" w:rsidR="00CE66A6" w:rsidRPr="001E6C93" w:rsidRDefault="00CE66A6" w:rsidP="00193CBC">
            <w:pPr>
              <w:pStyle w:val="Valor"/>
            </w:pPr>
          </w:p>
        </w:tc>
        <w:tc>
          <w:tcPr>
            <w:tcW w:w="1350" w:type="dxa"/>
            <w:gridSpan w:val="3"/>
            <w:tcBorders>
              <w:top w:val="single" w:sz="4" w:space="0" w:color="00425A" w:themeColor="accent6" w:themeShade="80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283CA018" w14:textId="77777777" w:rsidR="00CE66A6" w:rsidRPr="00BF65E6" w:rsidRDefault="00CE66A6" w:rsidP="00193CBC">
            <w:pPr>
              <w:pStyle w:val="Valor"/>
            </w:pPr>
            <w:r>
              <w:t>{Price1}</w:t>
            </w:r>
          </w:p>
        </w:tc>
      </w:tr>
      <w:tr w:rsidR="00CE66A6" w:rsidRPr="00BA7EF3" w14:paraId="7D78CA80" w14:textId="77777777" w:rsidTr="001E6C93">
        <w:tblPrEx>
          <w:tblBorders>
            <w:top w:val="single" w:sz="4" w:space="0" w:color="CE7A26"/>
            <w:left w:val="single" w:sz="4" w:space="0" w:color="CE7A26"/>
            <w:bottom w:val="single" w:sz="4" w:space="0" w:color="CE7A26"/>
            <w:right w:val="single" w:sz="4" w:space="0" w:color="CE7A26"/>
            <w:insideH w:val="single" w:sz="4" w:space="0" w:color="CE7A26"/>
            <w:insideV w:val="single" w:sz="4" w:space="0" w:color="CE7A26"/>
          </w:tblBorders>
          <w:tblCellMar>
            <w:top w:w="43" w:type="dxa"/>
            <w:bottom w:w="43" w:type="dxa"/>
          </w:tblCellMar>
        </w:tblPrEx>
        <w:trPr>
          <w:cantSplit/>
          <w:trHeight w:val="144"/>
          <w:jc w:val="center"/>
        </w:trPr>
        <w:tc>
          <w:tcPr>
            <w:tcW w:w="99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19E6D374" w14:textId="77777777" w:rsidR="00CE66A6" w:rsidRPr="00BF65E6" w:rsidRDefault="00CE66A6" w:rsidP="00193CBC">
            <w:r>
              <w:t>{Qt2}</w:t>
            </w:r>
          </w:p>
        </w:tc>
        <w:tc>
          <w:tcPr>
            <w:tcW w:w="6520" w:type="dxa"/>
            <w:gridSpan w:val="6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474AC276" w14:textId="77777777" w:rsidR="00CE66A6" w:rsidRPr="00BF65E6" w:rsidRDefault="00CE66A6" w:rsidP="00193CBC">
            <w:r>
              <w:t>{Desc2}</w:t>
            </w:r>
          </w:p>
        </w:tc>
        <w:tc>
          <w:tcPr>
            <w:tcW w:w="567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1A1300FC" w14:textId="77777777" w:rsidR="00CE66A6" w:rsidRPr="00BF65E6" w:rsidRDefault="00CE66A6" w:rsidP="00193CBC">
            <w:pPr>
              <w:pStyle w:val="Valor"/>
            </w:pPr>
          </w:p>
        </w:tc>
        <w:tc>
          <w:tcPr>
            <w:tcW w:w="1350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66198E66" w14:textId="77777777" w:rsidR="00CE66A6" w:rsidRPr="00BF65E6" w:rsidRDefault="00CE66A6" w:rsidP="00193CBC">
            <w:pPr>
              <w:pStyle w:val="Valor"/>
            </w:pPr>
            <w:r>
              <w:t>{Price2}</w:t>
            </w:r>
          </w:p>
        </w:tc>
      </w:tr>
      <w:tr w:rsidR="00CE66A6" w:rsidRPr="00BA7EF3" w14:paraId="77B90839" w14:textId="77777777" w:rsidTr="001E6C93">
        <w:tblPrEx>
          <w:tblBorders>
            <w:top w:val="single" w:sz="4" w:space="0" w:color="CE7A26"/>
            <w:left w:val="single" w:sz="4" w:space="0" w:color="CE7A26"/>
            <w:bottom w:val="single" w:sz="4" w:space="0" w:color="CE7A26"/>
            <w:right w:val="single" w:sz="4" w:space="0" w:color="CE7A26"/>
            <w:insideH w:val="single" w:sz="4" w:space="0" w:color="CE7A26"/>
            <w:insideV w:val="single" w:sz="4" w:space="0" w:color="CE7A26"/>
          </w:tblBorders>
          <w:tblCellMar>
            <w:top w:w="43" w:type="dxa"/>
            <w:bottom w:w="43" w:type="dxa"/>
          </w:tblCellMar>
        </w:tblPrEx>
        <w:trPr>
          <w:cantSplit/>
          <w:trHeight w:val="144"/>
          <w:jc w:val="center"/>
        </w:trPr>
        <w:tc>
          <w:tcPr>
            <w:tcW w:w="99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1DFD7C79" w14:textId="0752E690" w:rsidR="00CE66A6" w:rsidRPr="00BF65E6" w:rsidRDefault="00CE66A6" w:rsidP="00193CBC">
            <w:r>
              <w:t>{Qt</w:t>
            </w:r>
            <w:r w:rsidR="008666B2">
              <w:t>3</w:t>
            </w:r>
            <w:r>
              <w:t>}</w:t>
            </w:r>
          </w:p>
        </w:tc>
        <w:tc>
          <w:tcPr>
            <w:tcW w:w="6520" w:type="dxa"/>
            <w:gridSpan w:val="6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209CFE0F" w14:textId="77777777" w:rsidR="00CE66A6" w:rsidRPr="00BF65E6" w:rsidRDefault="00CE66A6" w:rsidP="00193CBC">
            <w:r>
              <w:t>{Desc3}</w:t>
            </w:r>
          </w:p>
        </w:tc>
        <w:tc>
          <w:tcPr>
            <w:tcW w:w="567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41CB3F98" w14:textId="77777777" w:rsidR="00CE66A6" w:rsidRPr="00BF65E6" w:rsidRDefault="00CE66A6" w:rsidP="00193CBC">
            <w:pPr>
              <w:pStyle w:val="Valor"/>
            </w:pPr>
          </w:p>
        </w:tc>
        <w:tc>
          <w:tcPr>
            <w:tcW w:w="1350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2D538243" w14:textId="77777777" w:rsidR="00CE66A6" w:rsidRPr="00BF65E6" w:rsidRDefault="00CE66A6" w:rsidP="00193CBC">
            <w:pPr>
              <w:pStyle w:val="Valor"/>
            </w:pPr>
            <w:r>
              <w:t>{Price3}</w:t>
            </w:r>
          </w:p>
        </w:tc>
      </w:tr>
      <w:tr w:rsidR="00CE66A6" w:rsidRPr="00BA7EF3" w14:paraId="7D6C6A34" w14:textId="77777777" w:rsidTr="001E6C93">
        <w:tblPrEx>
          <w:tblBorders>
            <w:top w:val="single" w:sz="4" w:space="0" w:color="CE7A26"/>
            <w:left w:val="single" w:sz="4" w:space="0" w:color="CE7A26"/>
            <w:bottom w:val="single" w:sz="4" w:space="0" w:color="CE7A26"/>
            <w:right w:val="single" w:sz="4" w:space="0" w:color="CE7A26"/>
            <w:insideH w:val="single" w:sz="4" w:space="0" w:color="CE7A26"/>
            <w:insideV w:val="single" w:sz="4" w:space="0" w:color="CE7A26"/>
          </w:tblBorders>
          <w:tblCellMar>
            <w:top w:w="43" w:type="dxa"/>
            <w:bottom w:w="43" w:type="dxa"/>
          </w:tblCellMar>
        </w:tblPrEx>
        <w:trPr>
          <w:cantSplit/>
          <w:trHeight w:val="144"/>
          <w:jc w:val="center"/>
        </w:trPr>
        <w:tc>
          <w:tcPr>
            <w:tcW w:w="99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107D6247" w14:textId="1C244B83" w:rsidR="00CE66A6" w:rsidRPr="00BF65E6" w:rsidRDefault="00CE66A6" w:rsidP="00193CBC">
            <w:r>
              <w:t>{Qt</w:t>
            </w:r>
            <w:r w:rsidR="008666B2">
              <w:t>4</w:t>
            </w:r>
            <w:r>
              <w:t>}</w:t>
            </w:r>
          </w:p>
        </w:tc>
        <w:tc>
          <w:tcPr>
            <w:tcW w:w="6520" w:type="dxa"/>
            <w:gridSpan w:val="6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3530031A" w14:textId="77777777" w:rsidR="00CE66A6" w:rsidRPr="00BF65E6" w:rsidRDefault="00CE66A6" w:rsidP="00193CBC">
            <w:r>
              <w:t>{Desc4}</w:t>
            </w:r>
          </w:p>
        </w:tc>
        <w:tc>
          <w:tcPr>
            <w:tcW w:w="567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0DF3D6F6" w14:textId="77777777" w:rsidR="00CE66A6" w:rsidRPr="00BF65E6" w:rsidRDefault="00CE66A6" w:rsidP="00193CBC">
            <w:pPr>
              <w:pStyle w:val="Valor"/>
            </w:pPr>
          </w:p>
        </w:tc>
        <w:tc>
          <w:tcPr>
            <w:tcW w:w="1350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5E8A5F07" w14:textId="77777777" w:rsidR="00CE66A6" w:rsidRPr="00BF65E6" w:rsidRDefault="00CE66A6" w:rsidP="00193CBC">
            <w:pPr>
              <w:pStyle w:val="Valor"/>
            </w:pPr>
            <w:r>
              <w:t>{Price4}</w:t>
            </w:r>
          </w:p>
        </w:tc>
      </w:tr>
      <w:tr w:rsidR="00CE66A6" w:rsidRPr="00220B02" w14:paraId="3A6AACE8" w14:textId="77777777" w:rsidTr="001E6C93">
        <w:tblPrEx>
          <w:tblBorders>
            <w:top w:val="single" w:sz="4" w:space="0" w:color="CE7A26"/>
            <w:left w:val="single" w:sz="4" w:space="0" w:color="CE7A26"/>
            <w:bottom w:val="single" w:sz="4" w:space="0" w:color="CE7A26"/>
            <w:right w:val="single" w:sz="4" w:space="0" w:color="CE7A26"/>
            <w:insideH w:val="single" w:sz="4" w:space="0" w:color="CE7A26"/>
            <w:insideV w:val="single" w:sz="4" w:space="0" w:color="CE7A26"/>
          </w:tblBorders>
          <w:tblCellMar>
            <w:top w:w="43" w:type="dxa"/>
            <w:bottom w:w="43" w:type="dxa"/>
          </w:tblCellMar>
        </w:tblPrEx>
        <w:trPr>
          <w:cantSplit/>
          <w:trHeight w:val="144"/>
          <w:jc w:val="center"/>
        </w:trPr>
        <w:tc>
          <w:tcPr>
            <w:tcW w:w="99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433344DA" w14:textId="1E8E9C37" w:rsidR="00CE66A6" w:rsidRPr="00BF65E6" w:rsidRDefault="00CE66A6" w:rsidP="00193CBC">
            <w:r>
              <w:t>{Qt</w:t>
            </w:r>
            <w:r w:rsidR="008666B2">
              <w:t>5</w:t>
            </w:r>
            <w:r>
              <w:t>}</w:t>
            </w:r>
          </w:p>
        </w:tc>
        <w:tc>
          <w:tcPr>
            <w:tcW w:w="6520" w:type="dxa"/>
            <w:gridSpan w:val="6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20E531B2" w14:textId="77777777" w:rsidR="00CE66A6" w:rsidRPr="00723517" w:rsidRDefault="00CE66A6" w:rsidP="00193CBC">
            <w:pPr>
              <w:rPr>
                <w:lang w:val="en-US"/>
              </w:rPr>
            </w:pPr>
            <w:r>
              <w:t>{Desc5}</w:t>
            </w:r>
          </w:p>
        </w:tc>
        <w:tc>
          <w:tcPr>
            <w:tcW w:w="567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13B02C9E" w14:textId="77777777" w:rsidR="00CE66A6" w:rsidRPr="00C86503" w:rsidRDefault="00CE66A6" w:rsidP="00193CBC">
            <w:pPr>
              <w:pStyle w:val="Valor"/>
              <w:rPr>
                <w:lang w:val="en-US"/>
              </w:rPr>
            </w:pPr>
          </w:p>
        </w:tc>
        <w:tc>
          <w:tcPr>
            <w:tcW w:w="1350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68AC70A7" w14:textId="77777777" w:rsidR="00CE66A6" w:rsidRPr="00C86503" w:rsidRDefault="00CE66A6" w:rsidP="00193CBC">
            <w:pPr>
              <w:pStyle w:val="Valor"/>
              <w:rPr>
                <w:lang w:val="en-US"/>
              </w:rPr>
            </w:pPr>
            <w:r>
              <w:t>{Price5}</w:t>
            </w:r>
          </w:p>
        </w:tc>
      </w:tr>
      <w:tr w:rsidR="00CE66A6" w:rsidRPr="00BA7EF3" w14:paraId="1DE722C5" w14:textId="77777777" w:rsidTr="001E6C93">
        <w:tblPrEx>
          <w:tblBorders>
            <w:top w:val="single" w:sz="4" w:space="0" w:color="CE7A26"/>
            <w:left w:val="single" w:sz="4" w:space="0" w:color="CE7A26"/>
            <w:bottom w:val="single" w:sz="4" w:space="0" w:color="CE7A26"/>
            <w:right w:val="single" w:sz="4" w:space="0" w:color="CE7A26"/>
            <w:insideH w:val="single" w:sz="4" w:space="0" w:color="CE7A26"/>
            <w:insideV w:val="single" w:sz="4" w:space="0" w:color="CE7A26"/>
          </w:tblBorders>
          <w:tblCellMar>
            <w:top w:w="43" w:type="dxa"/>
            <w:bottom w:w="43" w:type="dxa"/>
          </w:tblCellMar>
        </w:tblPrEx>
        <w:trPr>
          <w:cantSplit/>
          <w:trHeight w:val="144"/>
          <w:jc w:val="center"/>
        </w:trPr>
        <w:tc>
          <w:tcPr>
            <w:tcW w:w="99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29780BE3" w14:textId="3CD492F0" w:rsidR="00CE66A6" w:rsidRPr="00BF65E6" w:rsidRDefault="00CE66A6" w:rsidP="00193CBC">
            <w:r>
              <w:t>{Qt</w:t>
            </w:r>
            <w:r w:rsidR="008666B2">
              <w:t>6</w:t>
            </w:r>
            <w:r>
              <w:t>}</w:t>
            </w:r>
          </w:p>
        </w:tc>
        <w:tc>
          <w:tcPr>
            <w:tcW w:w="6520" w:type="dxa"/>
            <w:gridSpan w:val="6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7D6CC181" w14:textId="77777777" w:rsidR="00CE66A6" w:rsidRPr="00BF65E6" w:rsidRDefault="00CE66A6" w:rsidP="00193CBC">
            <w:r>
              <w:t>{Desc6}</w:t>
            </w:r>
          </w:p>
        </w:tc>
        <w:tc>
          <w:tcPr>
            <w:tcW w:w="567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50485AFD" w14:textId="77777777" w:rsidR="00CE66A6" w:rsidRPr="00BF65E6" w:rsidRDefault="00CE66A6" w:rsidP="00193CBC">
            <w:pPr>
              <w:pStyle w:val="Valor"/>
            </w:pPr>
          </w:p>
        </w:tc>
        <w:tc>
          <w:tcPr>
            <w:tcW w:w="1350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02D76FC2" w14:textId="77777777" w:rsidR="00CE66A6" w:rsidRPr="00BF65E6" w:rsidRDefault="00CE66A6" w:rsidP="00193CBC">
            <w:pPr>
              <w:pStyle w:val="Valor"/>
            </w:pPr>
            <w:r>
              <w:t>{Price6}</w:t>
            </w:r>
          </w:p>
        </w:tc>
      </w:tr>
      <w:tr w:rsidR="00CE66A6" w:rsidRPr="00BA7EF3" w14:paraId="2D51A9E4" w14:textId="77777777" w:rsidTr="001E6C93">
        <w:tblPrEx>
          <w:tblBorders>
            <w:top w:val="single" w:sz="4" w:space="0" w:color="CE7A26"/>
            <w:left w:val="single" w:sz="4" w:space="0" w:color="CE7A26"/>
            <w:bottom w:val="single" w:sz="4" w:space="0" w:color="CE7A26"/>
            <w:right w:val="single" w:sz="4" w:space="0" w:color="CE7A26"/>
            <w:insideH w:val="single" w:sz="4" w:space="0" w:color="CE7A26"/>
            <w:insideV w:val="single" w:sz="4" w:space="0" w:color="CE7A26"/>
          </w:tblBorders>
          <w:tblCellMar>
            <w:top w:w="43" w:type="dxa"/>
            <w:bottom w:w="43" w:type="dxa"/>
          </w:tblCellMar>
        </w:tblPrEx>
        <w:trPr>
          <w:cantSplit/>
          <w:trHeight w:val="144"/>
          <w:jc w:val="center"/>
        </w:trPr>
        <w:tc>
          <w:tcPr>
            <w:tcW w:w="99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472DA95F" w14:textId="5B0A9284" w:rsidR="00CE66A6" w:rsidRPr="00BF65E6" w:rsidRDefault="00CE66A6" w:rsidP="00193CBC">
            <w:r>
              <w:t>{Qt</w:t>
            </w:r>
            <w:r w:rsidR="008666B2">
              <w:t>7</w:t>
            </w:r>
            <w:r>
              <w:t>}</w:t>
            </w:r>
          </w:p>
        </w:tc>
        <w:tc>
          <w:tcPr>
            <w:tcW w:w="6520" w:type="dxa"/>
            <w:gridSpan w:val="6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3DC78F22" w14:textId="77777777" w:rsidR="00CE66A6" w:rsidRPr="00BF65E6" w:rsidRDefault="00CE66A6" w:rsidP="00193CBC">
            <w:r>
              <w:t>{Desc7}</w:t>
            </w:r>
          </w:p>
        </w:tc>
        <w:tc>
          <w:tcPr>
            <w:tcW w:w="567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2BCADB3A" w14:textId="77777777" w:rsidR="00CE66A6" w:rsidRPr="00BF65E6" w:rsidRDefault="00CE66A6" w:rsidP="00193CBC">
            <w:pPr>
              <w:pStyle w:val="Valor"/>
            </w:pPr>
          </w:p>
        </w:tc>
        <w:tc>
          <w:tcPr>
            <w:tcW w:w="1350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20490BAD" w14:textId="77777777" w:rsidR="00CE66A6" w:rsidRPr="00BF65E6" w:rsidRDefault="00CE66A6" w:rsidP="00193CBC">
            <w:pPr>
              <w:pStyle w:val="Valor"/>
            </w:pPr>
            <w:r>
              <w:t>{Price7}</w:t>
            </w:r>
          </w:p>
        </w:tc>
      </w:tr>
      <w:tr w:rsidR="00CE66A6" w:rsidRPr="00BA7EF3" w14:paraId="00AA42A8" w14:textId="77777777" w:rsidTr="001E6C93">
        <w:tblPrEx>
          <w:tblBorders>
            <w:top w:val="single" w:sz="4" w:space="0" w:color="CE7A26"/>
            <w:left w:val="single" w:sz="4" w:space="0" w:color="CE7A26"/>
            <w:bottom w:val="single" w:sz="4" w:space="0" w:color="CE7A26"/>
            <w:right w:val="single" w:sz="4" w:space="0" w:color="CE7A26"/>
            <w:insideH w:val="single" w:sz="4" w:space="0" w:color="CE7A26"/>
            <w:insideV w:val="single" w:sz="4" w:space="0" w:color="CE7A26"/>
          </w:tblBorders>
          <w:tblCellMar>
            <w:top w:w="43" w:type="dxa"/>
            <w:bottom w:w="43" w:type="dxa"/>
          </w:tblCellMar>
        </w:tblPrEx>
        <w:trPr>
          <w:cantSplit/>
          <w:trHeight w:val="144"/>
          <w:jc w:val="center"/>
        </w:trPr>
        <w:tc>
          <w:tcPr>
            <w:tcW w:w="99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30EF5297" w14:textId="0744226D" w:rsidR="00CE66A6" w:rsidRPr="00BF65E6" w:rsidRDefault="00CE66A6" w:rsidP="00193CBC">
            <w:r>
              <w:t>{Qt</w:t>
            </w:r>
            <w:r w:rsidR="008666B2">
              <w:t>8</w:t>
            </w:r>
            <w:r>
              <w:t>}</w:t>
            </w:r>
          </w:p>
        </w:tc>
        <w:tc>
          <w:tcPr>
            <w:tcW w:w="6520" w:type="dxa"/>
            <w:gridSpan w:val="6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68403EA0" w14:textId="77777777" w:rsidR="00CE66A6" w:rsidRPr="00BF65E6" w:rsidRDefault="00CE66A6" w:rsidP="00193CBC">
            <w:r>
              <w:t>{Desc8}</w:t>
            </w:r>
          </w:p>
        </w:tc>
        <w:tc>
          <w:tcPr>
            <w:tcW w:w="567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03AF5CD1" w14:textId="77777777" w:rsidR="00CE66A6" w:rsidRPr="00BF65E6" w:rsidRDefault="00CE66A6" w:rsidP="00193CBC">
            <w:pPr>
              <w:pStyle w:val="Valor"/>
            </w:pPr>
          </w:p>
        </w:tc>
        <w:tc>
          <w:tcPr>
            <w:tcW w:w="1350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7988657C" w14:textId="77777777" w:rsidR="00CE66A6" w:rsidRPr="00BF65E6" w:rsidRDefault="00CE66A6" w:rsidP="00193CBC">
            <w:pPr>
              <w:pStyle w:val="Valor"/>
            </w:pPr>
            <w:r>
              <w:t>{Price8}</w:t>
            </w:r>
          </w:p>
        </w:tc>
      </w:tr>
      <w:tr w:rsidR="00CE66A6" w:rsidRPr="00BA7EF3" w14:paraId="18C2C856" w14:textId="77777777" w:rsidTr="001E6C93">
        <w:tblPrEx>
          <w:tblBorders>
            <w:top w:val="single" w:sz="4" w:space="0" w:color="CE7A26"/>
            <w:left w:val="single" w:sz="4" w:space="0" w:color="CE7A26"/>
            <w:bottom w:val="single" w:sz="4" w:space="0" w:color="CE7A26"/>
            <w:right w:val="single" w:sz="4" w:space="0" w:color="CE7A26"/>
            <w:insideH w:val="single" w:sz="4" w:space="0" w:color="CE7A26"/>
            <w:insideV w:val="single" w:sz="4" w:space="0" w:color="CE7A26"/>
          </w:tblBorders>
          <w:tblCellMar>
            <w:top w:w="43" w:type="dxa"/>
            <w:bottom w:w="43" w:type="dxa"/>
          </w:tblCellMar>
        </w:tblPrEx>
        <w:trPr>
          <w:cantSplit/>
          <w:trHeight w:val="144"/>
          <w:jc w:val="center"/>
        </w:trPr>
        <w:tc>
          <w:tcPr>
            <w:tcW w:w="99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1ECBDD35" w14:textId="25D22753" w:rsidR="00CE66A6" w:rsidRPr="00BF65E6" w:rsidRDefault="00CE66A6" w:rsidP="00193CBC">
            <w:r>
              <w:t>{Qt</w:t>
            </w:r>
            <w:r w:rsidR="008666B2">
              <w:t>9</w:t>
            </w:r>
            <w:r>
              <w:t>}</w:t>
            </w:r>
          </w:p>
        </w:tc>
        <w:tc>
          <w:tcPr>
            <w:tcW w:w="6520" w:type="dxa"/>
            <w:gridSpan w:val="6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0DF1FA3F" w14:textId="77777777" w:rsidR="00CE66A6" w:rsidRPr="00BF65E6" w:rsidRDefault="00CE66A6" w:rsidP="00193CBC">
            <w:r>
              <w:t>{Desc9}</w:t>
            </w:r>
          </w:p>
        </w:tc>
        <w:tc>
          <w:tcPr>
            <w:tcW w:w="567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171A0683" w14:textId="77777777" w:rsidR="00CE66A6" w:rsidRPr="00BF65E6" w:rsidRDefault="00CE66A6" w:rsidP="00193CBC">
            <w:pPr>
              <w:pStyle w:val="Valor"/>
            </w:pPr>
          </w:p>
        </w:tc>
        <w:tc>
          <w:tcPr>
            <w:tcW w:w="1350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5C789396" w14:textId="77777777" w:rsidR="00CE66A6" w:rsidRPr="00BF65E6" w:rsidRDefault="00CE66A6" w:rsidP="00193CBC">
            <w:pPr>
              <w:pStyle w:val="Valor"/>
            </w:pPr>
            <w:r>
              <w:t>{Price9}</w:t>
            </w:r>
          </w:p>
        </w:tc>
      </w:tr>
      <w:tr w:rsidR="00CE66A6" w:rsidRPr="00BA7EF3" w14:paraId="489A92A6" w14:textId="77777777" w:rsidTr="001E6C93">
        <w:tblPrEx>
          <w:tblBorders>
            <w:top w:val="single" w:sz="4" w:space="0" w:color="CE7A26"/>
            <w:left w:val="single" w:sz="4" w:space="0" w:color="CE7A26"/>
            <w:bottom w:val="single" w:sz="4" w:space="0" w:color="CE7A26"/>
            <w:right w:val="single" w:sz="4" w:space="0" w:color="CE7A26"/>
            <w:insideH w:val="single" w:sz="4" w:space="0" w:color="CE7A26"/>
            <w:insideV w:val="single" w:sz="4" w:space="0" w:color="CE7A26"/>
          </w:tblBorders>
          <w:tblCellMar>
            <w:top w:w="43" w:type="dxa"/>
            <w:bottom w:w="43" w:type="dxa"/>
          </w:tblCellMar>
        </w:tblPrEx>
        <w:trPr>
          <w:cantSplit/>
          <w:trHeight w:val="144"/>
          <w:jc w:val="center"/>
        </w:trPr>
        <w:tc>
          <w:tcPr>
            <w:tcW w:w="99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038C3727" w14:textId="0A3B559A" w:rsidR="00CE66A6" w:rsidRPr="00BF65E6" w:rsidRDefault="00CE66A6" w:rsidP="00193CBC">
            <w:r>
              <w:t>{Qt1</w:t>
            </w:r>
            <w:r w:rsidR="008666B2">
              <w:t>0</w:t>
            </w:r>
            <w:r>
              <w:t>}</w:t>
            </w:r>
          </w:p>
        </w:tc>
        <w:tc>
          <w:tcPr>
            <w:tcW w:w="6520" w:type="dxa"/>
            <w:gridSpan w:val="6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352C9794" w14:textId="77777777" w:rsidR="00CE66A6" w:rsidRPr="00BF65E6" w:rsidRDefault="00CE66A6" w:rsidP="00193CBC">
            <w:r>
              <w:t>{Desc10}</w:t>
            </w:r>
          </w:p>
        </w:tc>
        <w:tc>
          <w:tcPr>
            <w:tcW w:w="567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0ABFDC64" w14:textId="77777777" w:rsidR="00CE66A6" w:rsidRPr="00BF65E6" w:rsidRDefault="00CE66A6" w:rsidP="00193CBC">
            <w:pPr>
              <w:pStyle w:val="Valor"/>
            </w:pPr>
          </w:p>
        </w:tc>
        <w:tc>
          <w:tcPr>
            <w:tcW w:w="1350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7D7690B6" w14:textId="77777777" w:rsidR="00CE66A6" w:rsidRPr="00BF65E6" w:rsidRDefault="00CE66A6" w:rsidP="00193CBC">
            <w:pPr>
              <w:pStyle w:val="Valor"/>
            </w:pPr>
            <w:r>
              <w:t>{Price10}</w:t>
            </w:r>
          </w:p>
        </w:tc>
      </w:tr>
      <w:tr w:rsidR="00CE66A6" w:rsidRPr="00BA7EF3" w14:paraId="26D50B2D" w14:textId="77777777" w:rsidTr="001E6C93">
        <w:tblPrEx>
          <w:tblBorders>
            <w:top w:val="single" w:sz="4" w:space="0" w:color="CE7A26"/>
            <w:left w:val="single" w:sz="4" w:space="0" w:color="CE7A26"/>
            <w:bottom w:val="single" w:sz="4" w:space="0" w:color="CE7A26"/>
            <w:right w:val="single" w:sz="4" w:space="0" w:color="CE7A26"/>
            <w:insideH w:val="single" w:sz="4" w:space="0" w:color="CE7A26"/>
            <w:insideV w:val="single" w:sz="4" w:space="0" w:color="CE7A26"/>
          </w:tblBorders>
          <w:tblCellMar>
            <w:top w:w="43" w:type="dxa"/>
            <w:bottom w:w="43" w:type="dxa"/>
          </w:tblCellMar>
        </w:tblPrEx>
        <w:trPr>
          <w:cantSplit/>
          <w:trHeight w:val="144"/>
          <w:jc w:val="center"/>
        </w:trPr>
        <w:tc>
          <w:tcPr>
            <w:tcW w:w="99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6CF8BFF2" w14:textId="214F9C23" w:rsidR="00CE66A6" w:rsidRPr="00BF65E6" w:rsidRDefault="00CE66A6" w:rsidP="00193CBC">
            <w:r>
              <w:t>{Qt1</w:t>
            </w:r>
            <w:r w:rsidR="008666B2">
              <w:t>1</w:t>
            </w:r>
            <w:r>
              <w:t>}</w:t>
            </w:r>
          </w:p>
        </w:tc>
        <w:tc>
          <w:tcPr>
            <w:tcW w:w="6520" w:type="dxa"/>
            <w:gridSpan w:val="6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vAlign w:val="center"/>
          </w:tcPr>
          <w:p w14:paraId="1DE8985C" w14:textId="77777777" w:rsidR="00CE66A6" w:rsidRPr="00BF65E6" w:rsidRDefault="00CE66A6" w:rsidP="00193CBC">
            <w:r>
              <w:t>{Desc11}</w:t>
            </w:r>
          </w:p>
        </w:tc>
        <w:tc>
          <w:tcPr>
            <w:tcW w:w="567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7F29B532" w14:textId="77777777" w:rsidR="00CE66A6" w:rsidRPr="00BF65E6" w:rsidRDefault="00CE66A6" w:rsidP="00193CBC">
            <w:pPr>
              <w:pStyle w:val="Valor"/>
            </w:pPr>
          </w:p>
        </w:tc>
        <w:tc>
          <w:tcPr>
            <w:tcW w:w="1350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7E192CB5" w14:textId="77777777" w:rsidR="00CE66A6" w:rsidRPr="00BF65E6" w:rsidRDefault="00CE66A6" w:rsidP="00193CBC">
            <w:pPr>
              <w:pStyle w:val="Valor"/>
            </w:pPr>
            <w:r>
              <w:t>{Price11}</w:t>
            </w:r>
          </w:p>
        </w:tc>
      </w:tr>
      <w:tr w:rsidR="00CE66A6" w:rsidRPr="00BA7EF3" w14:paraId="33DB0F26" w14:textId="77777777" w:rsidTr="001E6C93">
        <w:tblPrEx>
          <w:tblBorders>
            <w:top w:val="single" w:sz="4" w:space="0" w:color="CE7A26"/>
            <w:left w:val="single" w:sz="4" w:space="0" w:color="CE7A26"/>
            <w:bottom w:val="single" w:sz="4" w:space="0" w:color="CE7A26"/>
            <w:right w:val="single" w:sz="4" w:space="0" w:color="CE7A26"/>
            <w:insideH w:val="single" w:sz="4" w:space="0" w:color="CE7A26"/>
            <w:insideV w:val="single" w:sz="4" w:space="0" w:color="CE7A26"/>
          </w:tblBorders>
          <w:tblCellMar>
            <w:top w:w="43" w:type="dxa"/>
            <w:bottom w:w="43" w:type="dxa"/>
          </w:tblCellMar>
        </w:tblPrEx>
        <w:trPr>
          <w:cantSplit/>
          <w:trHeight w:val="144"/>
          <w:jc w:val="center"/>
        </w:trPr>
        <w:tc>
          <w:tcPr>
            <w:tcW w:w="99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561A74B8" w14:textId="77777777" w:rsidR="00CE66A6" w:rsidRPr="00BF65E6" w:rsidRDefault="00CE66A6" w:rsidP="00193CBC"/>
        </w:tc>
        <w:tc>
          <w:tcPr>
            <w:tcW w:w="6520" w:type="dxa"/>
            <w:gridSpan w:val="6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vAlign w:val="center"/>
          </w:tcPr>
          <w:p w14:paraId="4FFC9999" w14:textId="691BB0F8" w:rsidR="00CE66A6" w:rsidRPr="00BF65E6" w:rsidRDefault="00CE66A6" w:rsidP="00193CBC"/>
        </w:tc>
        <w:tc>
          <w:tcPr>
            <w:tcW w:w="567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289D6BDC" w14:textId="77777777" w:rsidR="00CE66A6" w:rsidRPr="00BF65E6" w:rsidRDefault="00CE66A6" w:rsidP="00193CBC">
            <w:pPr>
              <w:pStyle w:val="Valor"/>
            </w:pPr>
          </w:p>
        </w:tc>
        <w:tc>
          <w:tcPr>
            <w:tcW w:w="1350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BDEDFF" w:themeFill="accent6" w:themeFillTint="33"/>
            <w:tcMar>
              <w:left w:w="216" w:type="dxa"/>
              <w:right w:w="216" w:type="dxa"/>
            </w:tcMar>
            <w:vAlign w:val="center"/>
          </w:tcPr>
          <w:p w14:paraId="3A3F9244" w14:textId="77777777" w:rsidR="00CE66A6" w:rsidRPr="00BF65E6" w:rsidRDefault="00CE66A6" w:rsidP="00193CBC">
            <w:pPr>
              <w:pStyle w:val="Valor"/>
            </w:pPr>
          </w:p>
        </w:tc>
      </w:tr>
      <w:tr w:rsidR="00CE66A6" w:rsidRPr="00BA7EF3" w14:paraId="1541A651" w14:textId="77777777" w:rsidTr="001E6C93">
        <w:tblPrEx>
          <w:tblBorders>
            <w:top w:val="single" w:sz="4" w:space="0" w:color="CE7A26"/>
            <w:left w:val="single" w:sz="4" w:space="0" w:color="CE7A26"/>
            <w:bottom w:val="single" w:sz="4" w:space="0" w:color="CE7A26"/>
            <w:right w:val="single" w:sz="4" w:space="0" w:color="CE7A26"/>
            <w:insideH w:val="single" w:sz="4" w:space="0" w:color="CE7A26"/>
            <w:insideV w:val="single" w:sz="4" w:space="0" w:color="CE7A26"/>
          </w:tblBorders>
          <w:tblCellMar>
            <w:top w:w="43" w:type="dxa"/>
            <w:bottom w:w="43" w:type="dxa"/>
          </w:tblCellMar>
        </w:tblPrEx>
        <w:trPr>
          <w:cantSplit/>
          <w:trHeight w:val="144"/>
          <w:jc w:val="center"/>
        </w:trPr>
        <w:tc>
          <w:tcPr>
            <w:tcW w:w="993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00425A" w:themeFill="accent6" w:themeFillShade="80"/>
            <w:vAlign w:val="center"/>
          </w:tcPr>
          <w:p w14:paraId="75E0F37A" w14:textId="77777777" w:rsidR="00CE66A6" w:rsidRPr="00BA7EF3" w:rsidRDefault="00CE66A6" w:rsidP="00193CBC"/>
        </w:tc>
        <w:tc>
          <w:tcPr>
            <w:tcW w:w="6520" w:type="dxa"/>
            <w:gridSpan w:val="6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00425A" w:themeFill="accent6" w:themeFillShade="80"/>
            <w:vAlign w:val="center"/>
          </w:tcPr>
          <w:p w14:paraId="51E984E2" w14:textId="22A02FB9" w:rsidR="00CE66A6" w:rsidRDefault="00CE66A6" w:rsidP="00193CBC"/>
        </w:tc>
        <w:tc>
          <w:tcPr>
            <w:tcW w:w="567" w:type="dxa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00425A" w:themeFill="accent6" w:themeFillShade="80"/>
            <w:tcMar>
              <w:left w:w="216" w:type="dxa"/>
              <w:right w:w="216" w:type="dxa"/>
            </w:tcMar>
            <w:vAlign w:val="center"/>
          </w:tcPr>
          <w:p w14:paraId="069BABCB" w14:textId="77777777" w:rsidR="00CE66A6" w:rsidRPr="00BA7EF3" w:rsidRDefault="00CE66A6" w:rsidP="00193CBC">
            <w:pPr>
              <w:pStyle w:val="Valor"/>
            </w:pPr>
          </w:p>
        </w:tc>
        <w:tc>
          <w:tcPr>
            <w:tcW w:w="1350" w:type="dxa"/>
            <w:gridSpan w:val="3"/>
            <w:tcBorders>
              <w:top w:val="nil"/>
              <w:left w:val="single" w:sz="4" w:space="0" w:color="00425A" w:themeColor="accent6" w:themeShade="80"/>
              <w:bottom w:val="nil"/>
              <w:right w:val="single" w:sz="4" w:space="0" w:color="00425A" w:themeColor="accent6" w:themeShade="80"/>
            </w:tcBorders>
            <w:shd w:val="clear" w:color="auto" w:fill="00425A" w:themeFill="accent6" w:themeFillShade="80"/>
            <w:tcMar>
              <w:left w:w="216" w:type="dxa"/>
              <w:right w:w="216" w:type="dxa"/>
            </w:tcMar>
            <w:vAlign w:val="center"/>
          </w:tcPr>
          <w:p w14:paraId="1D1A4E7C" w14:textId="77777777" w:rsidR="00CE66A6" w:rsidRPr="00BA7EF3" w:rsidRDefault="00CE66A6" w:rsidP="00193CBC">
            <w:pPr>
              <w:pStyle w:val="Valor"/>
            </w:pPr>
          </w:p>
        </w:tc>
      </w:tr>
      <w:tr w:rsidR="00CE66A6" w:rsidRPr="00BA7EF3" w14:paraId="4BC0994E" w14:textId="77777777" w:rsidTr="00CC62B9">
        <w:tblPrEx>
          <w:tblBorders>
            <w:top w:val="single" w:sz="4" w:space="0" w:color="CE7A26"/>
            <w:left w:val="single" w:sz="4" w:space="0" w:color="CE7A26"/>
            <w:bottom w:val="single" w:sz="4" w:space="0" w:color="CE7A26"/>
            <w:right w:val="single" w:sz="4" w:space="0" w:color="CE7A26"/>
            <w:insideH w:val="single" w:sz="4" w:space="0" w:color="CE7A26"/>
            <w:insideV w:val="single" w:sz="4" w:space="0" w:color="CE7A26"/>
          </w:tblBorders>
          <w:tblCellMar>
            <w:top w:w="43" w:type="dxa"/>
            <w:bottom w:w="43" w:type="dxa"/>
          </w:tblCellMar>
        </w:tblPrEx>
        <w:trPr>
          <w:gridAfter w:val="5"/>
          <w:wAfter w:w="3329" w:type="dxa"/>
          <w:cantSplit/>
          <w:trHeight w:val="316"/>
          <w:jc w:val="center"/>
        </w:trPr>
        <w:tc>
          <w:tcPr>
            <w:tcW w:w="30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216" w:type="dxa"/>
              <w:right w:w="216" w:type="dxa"/>
            </w:tcMar>
            <w:vAlign w:val="center"/>
          </w:tcPr>
          <w:p w14:paraId="12963EE8" w14:textId="6D297166" w:rsidR="00CE66A6" w:rsidRPr="00F118C0" w:rsidRDefault="00CE66A6" w:rsidP="00193CBC">
            <w:pPr>
              <w:pStyle w:val="Valor"/>
              <w:ind w:right="-215"/>
              <w:jc w:val="left"/>
              <w:rPr>
                <w:sz w:val="18"/>
                <w:szCs w:val="18"/>
              </w:rPr>
            </w:pPr>
            <w:r w:rsidRPr="00F118C0">
              <w:rPr>
                <w:sz w:val="18"/>
                <w:szCs w:val="18"/>
              </w:rPr>
              <w:t>Valor Total: {TotalValue}</w:t>
            </w:r>
          </w:p>
        </w:tc>
        <w:tc>
          <w:tcPr>
            <w:tcW w:w="304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8F7F6B7" w14:textId="77777777" w:rsidR="00CE66A6" w:rsidRPr="00BA7EF3" w:rsidRDefault="00CE66A6" w:rsidP="00193CBC">
            <w:pPr>
              <w:pStyle w:val="Valor"/>
              <w:ind w:right="-215"/>
              <w:jc w:val="left"/>
            </w:pPr>
          </w:p>
        </w:tc>
      </w:tr>
      <w:tr w:rsidR="00A063EE" w:rsidRPr="002B4007" w14:paraId="500B7871" w14:textId="77777777" w:rsidTr="00C23600">
        <w:trPr>
          <w:gridAfter w:val="2"/>
          <w:wAfter w:w="358" w:type="dxa"/>
          <w:trHeight w:val="1295"/>
          <w:jc w:val="center"/>
        </w:trPr>
        <w:tc>
          <w:tcPr>
            <w:tcW w:w="1699" w:type="dxa"/>
            <w:gridSpan w:val="3"/>
            <w:shd w:val="clear" w:color="auto" w:fill="FFFFFF"/>
            <w:tcMar>
              <w:top w:w="0" w:type="dxa"/>
            </w:tcMar>
            <w:vAlign w:val="center"/>
          </w:tcPr>
          <w:p w14:paraId="68CCDD15" w14:textId="0502AFEB" w:rsidR="00A063EE" w:rsidRPr="00DA3316" w:rsidRDefault="00A063EE" w:rsidP="00A063EE"/>
        </w:tc>
        <w:tc>
          <w:tcPr>
            <w:tcW w:w="5814" w:type="dxa"/>
            <w:gridSpan w:val="4"/>
            <w:shd w:val="clear" w:color="auto" w:fill="FFFFFF"/>
            <w:vAlign w:val="bottom"/>
          </w:tcPr>
          <w:p w14:paraId="164A5283" w14:textId="26597E9A" w:rsidR="00A063EE" w:rsidRPr="00C66593" w:rsidRDefault="00A063EE" w:rsidP="00A063EE">
            <w:pPr>
              <w:pStyle w:val="Slogan"/>
            </w:pPr>
          </w:p>
        </w:tc>
        <w:tc>
          <w:tcPr>
            <w:tcW w:w="1559" w:type="dxa"/>
            <w:gridSpan w:val="2"/>
            <w:shd w:val="clear" w:color="auto" w:fill="FFFFFF"/>
            <w:vAlign w:val="center"/>
          </w:tcPr>
          <w:p w14:paraId="3C4C23F0" w14:textId="77777777" w:rsidR="00A063EE" w:rsidRPr="002B4007" w:rsidRDefault="00A063EE" w:rsidP="00A063EE"/>
        </w:tc>
      </w:tr>
    </w:tbl>
    <w:p w14:paraId="6318611D" w14:textId="0B13B2C8" w:rsidR="007F5BB3" w:rsidRPr="002B4007" w:rsidRDefault="00462321" w:rsidP="00910769">
      <w:pPr>
        <w:ind w:left="3261" w:firstLine="283"/>
      </w:pPr>
      <w:r>
        <w:rPr>
          <w:noProof/>
          <w:lang w:eastAsia="pt-BR"/>
        </w:rPr>
        <w:drawing>
          <wp:inline distT="0" distB="0" distL="0" distR="0" wp14:anchorId="0DBE644C" wp14:editId="0F7C2559">
            <wp:extent cx="723900" cy="723900"/>
            <wp:effectExtent l="0" t="0" r="0" b="0"/>
            <wp:docPr id="2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Logo placeholde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F5BB3" w:rsidRPr="002B4007" w:rsidSect="00C66593">
      <w:footerReference w:type="default" r:id="rId10"/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F7E21" w14:textId="77777777" w:rsidR="009C0054" w:rsidRDefault="009C0054" w:rsidP="004346CA">
      <w:r>
        <w:separator/>
      </w:r>
    </w:p>
  </w:endnote>
  <w:endnote w:type="continuationSeparator" w:id="0">
    <w:p w14:paraId="649CA329" w14:textId="77777777" w:rsidR="009C0054" w:rsidRDefault="009C0054" w:rsidP="0043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AC535" w14:textId="77777777" w:rsidR="004346CA" w:rsidRDefault="00434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951DC" w14:textId="77777777" w:rsidR="009C0054" w:rsidRDefault="009C0054" w:rsidP="004346CA">
      <w:r>
        <w:separator/>
      </w:r>
    </w:p>
  </w:footnote>
  <w:footnote w:type="continuationSeparator" w:id="0">
    <w:p w14:paraId="00E946D9" w14:textId="77777777" w:rsidR="009C0054" w:rsidRDefault="009C0054" w:rsidP="004346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106A0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99CF05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C2CE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FDE5EF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7DC60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0E203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AEC7F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85EF32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73899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E9C08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128956">
    <w:abstractNumId w:val="9"/>
  </w:num>
  <w:num w:numId="2" w16cid:durableId="76172942">
    <w:abstractNumId w:val="7"/>
  </w:num>
  <w:num w:numId="3" w16cid:durableId="1301422502">
    <w:abstractNumId w:val="6"/>
  </w:num>
  <w:num w:numId="4" w16cid:durableId="1741832978">
    <w:abstractNumId w:val="5"/>
  </w:num>
  <w:num w:numId="5" w16cid:durableId="650449324">
    <w:abstractNumId w:val="4"/>
  </w:num>
  <w:num w:numId="6" w16cid:durableId="239412315">
    <w:abstractNumId w:val="8"/>
  </w:num>
  <w:num w:numId="7" w16cid:durableId="179776783">
    <w:abstractNumId w:val="3"/>
  </w:num>
  <w:num w:numId="8" w16cid:durableId="1145590281">
    <w:abstractNumId w:val="2"/>
  </w:num>
  <w:num w:numId="9" w16cid:durableId="1210146481">
    <w:abstractNumId w:val="1"/>
  </w:num>
  <w:num w:numId="10" w16cid:durableId="249894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 fillcolor="white">
      <v:fill color="white"/>
      <o:colormru v:ext="edit" colors="#f9faf0,#ddd,#627e9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961"/>
    <w:rsid w:val="000058E7"/>
    <w:rsid w:val="00010191"/>
    <w:rsid w:val="00016F4B"/>
    <w:rsid w:val="00024856"/>
    <w:rsid w:val="0003217E"/>
    <w:rsid w:val="0005154F"/>
    <w:rsid w:val="00051A33"/>
    <w:rsid w:val="00061BE1"/>
    <w:rsid w:val="000653AC"/>
    <w:rsid w:val="00074648"/>
    <w:rsid w:val="000750FC"/>
    <w:rsid w:val="00090666"/>
    <w:rsid w:val="00090995"/>
    <w:rsid w:val="000A0184"/>
    <w:rsid w:val="000B145D"/>
    <w:rsid w:val="000B3D46"/>
    <w:rsid w:val="000B528D"/>
    <w:rsid w:val="000B7E8A"/>
    <w:rsid w:val="000C1D00"/>
    <w:rsid w:val="000C20EA"/>
    <w:rsid w:val="000D6448"/>
    <w:rsid w:val="000E042A"/>
    <w:rsid w:val="000E11D5"/>
    <w:rsid w:val="000F6B47"/>
    <w:rsid w:val="000F7D4F"/>
    <w:rsid w:val="0010556E"/>
    <w:rsid w:val="001119DF"/>
    <w:rsid w:val="00113907"/>
    <w:rsid w:val="00116EF2"/>
    <w:rsid w:val="00130F26"/>
    <w:rsid w:val="00130F5B"/>
    <w:rsid w:val="00133A6F"/>
    <w:rsid w:val="00140EA0"/>
    <w:rsid w:val="00144029"/>
    <w:rsid w:val="001476C1"/>
    <w:rsid w:val="001553FA"/>
    <w:rsid w:val="00156BBB"/>
    <w:rsid w:val="00161DB3"/>
    <w:rsid w:val="001624C3"/>
    <w:rsid w:val="001670CC"/>
    <w:rsid w:val="00181917"/>
    <w:rsid w:val="001A0A9F"/>
    <w:rsid w:val="001A51B5"/>
    <w:rsid w:val="001B32F6"/>
    <w:rsid w:val="001B4F7A"/>
    <w:rsid w:val="001B70FF"/>
    <w:rsid w:val="001C413B"/>
    <w:rsid w:val="001E6C93"/>
    <w:rsid w:val="001F0F9F"/>
    <w:rsid w:val="001F673D"/>
    <w:rsid w:val="001F6882"/>
    <w:rsid w:val="002025E8"/>
    <w:rsid w:val="00202CAA"/>
    <w:rsid w:val="00202E66"/>
    <w:rsid w:val="00215BD8"/>
    <w:rsid w:val="00221525"/>
    <w:rsid w:val="00227D2A"/>
    <w:rsid w:val="00237E66"/>
    <w:rsid w:val="0024509B"/>
    <w:rsid w:val="00252008"/>
    <w:rsid w:val="002523E9"/>
    <w:rsid w:val="002654FB"/>
    <w:rsid w:val="002748C5"/>
    <w:rsid w:val="00282C11"/>
    <w:rsid w:val="00297A63"/>
    <w:rsid w:val="002B4007"/>
    <w:rsid w:val="002B7E63"/>
    <w:rsid w:val="002C0007"/>
    <w:rsid w:val="002C3CF8"/>
    <w:rsid w:val="002D128D"/>
    <w:rsid w:val="002F6035"/>
    <w:rsid w:val="00304275"/>
    <w:rsid w:val="00304CF0"/>
    <w:rsid w:val="003055DC"/>
    <w:rsid w:val="0030588F"/>
    <w:rsid w:val="00305E88"/>
    <w:rsid w:val="00311C97"/>
    <w:rsid w:val="003162BB"/>
    <w:rsid w:val="00316D9E"/>
    <w:rsid w:val="0032505F"/>
    <w:rsid w:val="003272DA"/>
    <w:rsid w:val="00356CF7"/>
    <w:rsid w:val="00370200"/>
    <w:rsid w:val="003D0161"/>
    <w:rsid w:val="003D42CB"/>
    <w:rsid w:val="003D561F"/>
    <w:rsid w:val="003D7849"/>
    <w:rsid w:val="003E0840"/>
    <w:rsid w:val="003E4870"/>
    <w:rsid w:val="003E5FCD"/>
    <w:rsid w:val="004077A8"/>
    <w:rsid w:val="004259DC"/>
    <w:rsid w:val="004346CA"/>
    <w:rsid w:val="00441785"/>
    <w:rsid w:val="00442CDA"/>
    <w:rsid w:val="004454C7"/>
    <w:rsid w:val="00446C27"/>
    <w:rsid w:val="004471ED"/>
    <w:rsid w:val="004541D6"/>
    <w:rsid w:val="0045588D"/>
    <w:rsid w:val="00455F93"/>
    <w:rsid w:val="00461FDF"/>
    <w:rsid w:val="00462321"/>
    <w:rsid w:val="004820A1"/>
    <w:rsid w:val="00485B07"/>
    <w:rsid w:val="00486449"/>
    <w:rsid w:val="004A11C6"/>
    <w:rsid w:val="004A1377"/>
    <w:rsid w:val="004C4F1D"/>
    <w:rsid w:val="004C5788"/>
    <w:rsid w:val="004C720E"/>
    <w:rsid w:val="004E7BD1"/>
    <w:rsid w:val="004F086C"/>
    <w:rsid w:val="004F202D"/>
    <w:rsid w:val="005018EB"/>
    <w:rsid w:val="00512059"/>
    <w:rsid w:val="005209B5"/>
    <w:rsid w:val="00521569"/>
    <w:rsid w:val="0053462F"/>
    <w:rsid w:val="005368E4"/>
    <w:rsid w:val="00546855"/>
    <w:rsid w:val="00557D6B"/>
    <w:rsid w:val="0057647C"/>
    <w:rsid w:val="00577677"/>
    <w:rsid w:val="00582117"/>
    <w:rsid w:val="00584072"/>
    <w:rsid w:val="005854C9"/>
    <w:rsid w:val="005865E7"/>
    <w:rsid w:val="005A14B1"/>
    <w:rsid w:val="005A37DE"/>
    <w:rsid w:val="005A5AC7"/>
    <w:rsid w:val="005A776D"/>
    <w:rsid w:val="005B306B"/>
    <w:rsid w:val="005B4E21"/>
    <w:rsid w:val="005C48C4"/>
    <w:rsid w:val="005E6151"/>
    <w:rsid w:val="005F228A"/>
    <w:rsid w:val="005F3BA8"/>
    <w:rsid w:val="00600046"/>
    <w:rsid w:val="00600574"/>
    <w:rsid w:val="0061164B"/>
    <w:rsid w:val="00623F38"/>
    <w:rsid w:val="00646D51"/>
    <w:rsid w:val="00651148"/>
    <w:rsid w:val="00661402"/>
    <w:rsid w:val="0066490A"/>
    <w:rsid w:val="0067104D"/>
    <w:rsid w:val="006839F7"/>
    <w:rsid w:val="006863B5"/>
    <w:rsid w:val="006869C1"/>
    <w:rsid w:val="006944C3"/>
    <w:rsid w:val="006A7C63"/>
    <w:rsid w:val="006C2777"/>
    <w:rsid w:val="006C292F"/>
    <w:rsid w:val="006D4DB4"/>
    <w:rsid w:val="006E7A04"/>
    <w:rsid w:val="006F0FB6"/>
    <w:rsid w:val="006F28EC"/>
    <w:rsid w:val="006F3C33"/>
    <w:rsid w:val="00704C33"/>
    <w:rsid w:val="00705D71"/>
    <w:rsid w:val="00707E8F"/>
    <w:rsid w:val="00726366"/>
    <w:rsid w:val="00750613"/>
    <w:rsid w:val="00757A58"/>
    <w:rsid w:val="00776BCB"/>
    <w:rsid w:val="007B38EB"/>
    <w:rsid w:val="007B62F1"/>
    <w:rsid w:val="007C0998"/>
    <w:rsid w:val="007C5DB9"/>
    <w:rsid w:val="007E0232"/>
    <w:rsid w:val="007F242B"/>
    <w:rsid w:val="007F5BB3"/>
    <w:rsid w:val="00810EE2"/>
    <w:rsid w:val="008171B1"/>
    <w:rsid w:val="00820427"/>
    <w:rsid w:val="00826631"/>
    <w:rsid w:val="008315B2"/>
    <w:rsid w:val="00857D02"/>
    <w:rsid w:val="0086469A"/>
    <w:rsid w:val="008666B2"/>
    <w:rsid w:val="00873EBE"/>
    <w:rsid w:val="008779CD"/>
    <w:rsid w:val="008804C8"/>
    <w:rsid w:val="00885645"/>
    <w:rsid w:val="00887CBA"/>
    <w:rsid w:val="0089367E"/>
    <w:rsid w:val="00896A2A"/>
    <w:rsid w:val="008A12EC"/>
    <w:rsid w:val="008A2550"/>
    <w:rsid w:val="008B6258"/>
    <w:rsid w:val="008B7EE2"/>
    <w:rsid w:val="008C58CA"/>
    <w:rsid w:val="008C5A0E"/>
    <w:rsid w:val="008D1DE6"/>
    <w:rsid w:val="008D2EE6"/>
    <w:rsid w:val="008E11C4"/>
    <w:rsid w:val="008E273E"/>
    <w:rsid w:val="008E45DF"/>
    <w:rsid w:val="008E5F43"/>
    <w:rsid w:val="00910769"/>
    <w:rsid w:val="009113D1"/>
    <w:rsid w:val="00912BEF"/>
    <w:rsid w:val="00913371"/>
    <w:rsid w:val="00914E41"/>
    <w:rsid w:val="00941813"/>
    <w:rsid w:val="00953D43"/>
    <w:rsid w:val="00954EF9"/>
    <w:rsid w:val="00955153"/>
    <w:rsid w:val="00956B79"/>
    <w:rsid w:val="00977F92"/>
    <w:rsid w:val="009840BB"/>
    <w:rsid w:val="00990924"/>
    <w:rsid w:val="009A2673"/>
    <w:rsid w:val="009B2AC0"/>
    <w:rsid w:val="009B358B"/>
    <w:rsid w:val="009B3608"/>
    <w:rsid w:val="009B4DCA"/>
    <w:rsid w:val="009B6CF5"/>
    <w:rsid w:val="009C0054"/>
    <w:rsid w:val="009C1CA5"/>
    <w:rsid w:val="009C27F2"/>
    <w:rsid w:val="009C28E3"/>
    <w:rsid w:val="009C6B93"/>
    <w:rsid w:val="009D7158"/>
    <w:rsid w:val="009F1DC4"/>
    <w:rsid w:val="009F760C"/>
    <w:rsid w:val="00A063EE"/>
    <w:rsid w:val="00A113C8"/>
    <w:rsid w:val="00A27EC3"/>
    <w:rsid w:val="00A328B8"/>
    <w:rsid w:val="00A41229"/>
    <w:rsid w:val="00A42A8C"/>
    <w:rsid w:val="00A432A3"/>
    <w:rsid w:val="00A472D4"/>
    <w:rsid w:val="00A50CC1"/>
    <w:rsid w:val="00A5177E"/>
    <w:rsid w:val="00A54A6E"/>
    <w:rsid w:val="00A63377"/>
    <w:rsid w:val="00A65C28"/>
    <w:rsid w:val="00A70111"/>
    <w:rsid w:val="00A84AE2"/>
    <w:rsid w:val="00A87BAC"/>
    <w:rsid w:val="00A87DA8"/>
    <w:rsid w:val="00A908B1"/>
    <w:rsid w:val="00AA1838"/>
    <w:rsid w:val="00AA77C6"/>
    <w:rsid w:val="00AC348B"/>
    <w:rsid w:val="00AD1385"/>
    <w:rsid w:val="00AD6E6B"/>
    <w:rsid w:val="00AF58EF"/>
    <w:rsid w:val="00B170F9"/>
    <w:rsid w:val="00B2450F"/>
    <w:rsid w:val="00B274B8"/>
    <w:rsid w:val="00B460B1"/>
    <w:rsid w:val="00B77254"/>
    <w:rsid w:val="00B80D2C"/>
    <w:rsid w:val="00B823AE"/>
    <w:rsid w:val="00B824AE"/>
    <w:rsid w:val="00B94D65"/>
    <w:rsid w:val="00B95573"/>
    <w:rsid w:val="00BC5C5B"/>
    <w:rsid w:val="00BD48EA"/>
    <w:rsid w:val="00BD5035"/>
    <w:rsid w:val="00BE0190"/>
    <w:rsid w:val="00BE0AE9"/>
    <w:rsid w:val="00BF5438"/>
    <w:rsid w:val="00C05AC2"/>
    <w:rsid w:val="00C07CC9"/>
    <w:rsid w:val="00C23600"/>
    <w:rsid w:val="00C26B0A"/>
    <w:rsid w:val="00C41844"/>
    <w:rsid w:val="00C50F0E"/>
    <w:rsid w:val="00C54AE4"/>
    <w:rsid w:val="00C66593"/>
    <w:rsid w:val="00CA1C8D"/>
    <w:rsid w:val="00CA5C63"/>
    <w:rsid w:val="00CC1DC3"/>
    <w:rsid w:val="00CC2FC5"/>
    <w:rsid w:val="00CC62B9"/>
    <w:rsid w:val="00CD3C2A"/>
    <w:rsid w:val="00CD78EC"/>
    <w:rsid w:val="00CD7BFF"/>
    <w:rsid w:val="00CE66A6"/>
    <w:rsid w:val="00CF1968"/>
    <w:rsid w:val="00D00A1B"/>
    <w:rsid w:val="00D035E2"/>
    <w:rsid w:val="00D04595"/>
    <w:rsid w:val="00D201F3"/>
    <w:rsid w:val="00D306A1"/>
    <w:rsid w:val="00D4020A"/>
    <w:rsid w:val="00D52530"/>
    <w:rsid w:val="00D55BF8"/>
    <w:rsid w:val="00D707D9"/>
    <w:rsid w:val="00D719AB"/>
    <w:rsid w:val="00D7672F"/>
    <w:rsid w:val="00D809DD"/>
    <w:rsid w:val="00D824D4"/>
    <w:rsid w:val="00D85335"/>
    <w:rsid w:val="00DA287B"/>
    <w:rsid w:val="00DA3316"/>
    <w:rsid w:val="00DA6834"/>
    <w:rsid w:val="00DB5717"/>
    <w:rsid w:val="00DB643D"/>
    <w:rsid w:val="00DB6D0A"/>
    <w:rsid w:val="00DC1A81"/>
    <w:rsid w:val="00DF1EAB"/>
    <w:rsid w:val="00DF6A39"/>
    <w:rsid w:val="00DF71DB"/>
    <w:rsid w:val="00E020A7"/>
    <w:rsid w:val="00E0627B"/>
    <w:rsid w:val="00E13BC1"/>
    <w:rsid w:val="00E215DD"/>
    <w:rsid w:val="00E259F9"/>
    <w:rsid w:val="00E47F00"/>
    <w:rsid w:val="00E52614"/>
    <w:rsid w:val="00E540E3"/>
    <w:rsid w:val="00E575FB"/>
    <w:rsid w:val="00E722D5"/>
    <w:rsid w:val="00E73C15"/>
    <w:rsid w:val="00E97E88"/>
    <w:rsid w:val="00E97F9C"/>
    <w:rsid w:val="00EB4F05"/>
    <w:rsid w:val="00ED0896"/>
    <w:rsid w:val="00ED5BBA"/>
    <w:rsid w:val="00EE0D34"/>
    <w:rsid w:val="00EE6E27"/>
    <w:rsid w:val="00F006F7"/>
    <w:rsid w:val="00F01E9A"/>
    <w:rsid w:val="00F0769E"/>
    <w:rsid w:val="00F118C0"/>
    <w:rsid w:val="00F20A69"/>
    <w:rsid w:val="00F45449"/>
    <w:rsid w:val="00F46E04"/>
    <w:rsid w:val="00F513A9"/>
    <w:rsid w:val="00F53961"/>
    <w:rsid w:val="00F56369"/>
    <w:rsid w:val="00F56E36"/>
    <w:rsid w:val="00F72634"/>
    <w:rsid w:val="00F733A6"/>
    <w:rsid w:val="00F77FBF"/>
    <w:rsid w:val="00F974BD"/>
    <w:rsid w:val="00FA750F"/>
    <w:rsid w:val="00FC200B"/>
    <w:rsid w:val="00FC507B"/>
    <w:rsid w:val="00FE069C"/>
    <w:rsid w:val="00FE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o:colormru v:ext="edit" colors="#f9faf0,#ddd,#627e9c"/>
    </o:shapedefaults>
    <o:shapelayout v:ext="edit">
      <o:idmap v:ext="edit" data="2"/>
    </o:shapelayout>
  </w:shapeDefaults>
  <w:decimalSymbol w:val="."/>
  <w:listSeparator w:val=","/>
  <w14:docId w14:val="14413828"/>
  <w15:docId w15:val="{2B28E956-25A0-48C1-9E0B-9B214A0EC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15B2"/>
    <w:rPr>
      <w:rFonts w:asciiTheme="minorHAnsi" w:hAnsiTheme="minorHAnsi"/>
      <w:sz w:val="14"/>
      <w:szCs w:val="14"/>
      <w:lang w:val="pt-BR"/>
    </w:rPr>
  </w:style>
  <w:style w:type="paragraph" w:styleId="Heading1">
    <w:name w:val="heading 1"/>
    <w:basedOn w:val="Normal"/>
    <w:next w:val="Normal"/>
    <w:autoRedefine/>
    <w:qFormat/>
    <w:rsid w:val="004259DC"/>
    <w:pPr>
      <w:keepNext/>
      <w:spacing w:before="140"/>
      <w:outlineLvl w:val="0"/>
    </w:pPr>
    <w:rPr>
      <w:rFonts w:asciiTheme="majorHAnsi" w:hAnsiTheme="majorHAnsi" w:cs="Arial"/>
      <w:bCs/>
      <w:caps/>
      <w:noProof/>
      <w:color w:val="BFBFBF" w:themeColor="background1" w:themeShade="BF"/>
      <w:kern w:val="44"/>
      <w:sz w:val="44"/>
      <w:szCs w:val="44"/>
    </w:rPr>
  </w:style>
  <w:style w:type="paragraph" w:styleId="Heading2">
    <w:name w:val="heading 2"/>
    <w:basedOn w:val="Normal"/>
    <w:next w:val="Normal"/>
    <w:qFormat/>
    <w:rsid w:val="006D4DB4"/>
    <w:pPr>
      <w:keepNext/>
      <w:spacing w:before="240" w:after="60"/>
      <w:outlineLvl w:val="1"/>
    </w:pPr>
    <w:rPr>
      <w:rFonts w:asciiTheme="majorHAnsi" w:hAnsiTheme="majorHAnsi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D4DB4"/>
    <w:pPr>
      <w:keepNext/>
      <w:spacing w:before="240" w:after="60"/>
      <w:outlineLvl w:val="2"/>
    </w:pPr>
    <w:rPr>
      <w:rFonts w:asciiTheme="majorHAnsi" w:hAnsiTheme="majorHAnsi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lor">
    <w:name w:val="Valor"/>
    <w:basedOn w:val="Normal"/>
    <w:rsid w:val="006D4DB4"/>
    <w:pPr>
      <w:jc w:val="right"/>
    </w:pPr>
  </w:style>
  <w:style w:type="paragraph" w:customStyle="1" w:styleId="DataeNmero">
    <w:name w:val="Data e Número"/>
    <w:basedOn w:val="Normal"/>
    <w:rsid w:val="004077A8"/>
    <w:pPr>
      <w:spacing w:line="264" w:lineRule="auto"/>
      <w:jc w:val="right"/>
    </w:pPr>
    <w:rPr>
      <w:spacing w:val="4"/>
      <w:szCs w:val="16"/>
    </w:rPr>
  </w:style>
  <w:style w:type="paragraph" w:customStyle="1" w:styleId="Ttulosdecoluna">
    <w:name w:val="Títulos de coluna"/>
    <w:basedOn w:val="Rtulos"/>
    <w:rsid w:val="006D4DB4"/>
    <w:pPr>
      <w:jc w:val="left"/>
    </w:pPr>
    <w:rPr>
      <w:color w:val="F2F2F2" w:themeColor="background1" w:themeShade="F2"/>
    </w:rPr>
  </w:style>
  <w:style w:type="paragraph" w:customStyle="1" w:styleId="Textoalinhadoesquerda">
    <w:name w:val="Texto alinhado à esquerda"/>
    <w:basedOn w:val="Textoalinhadodireita"/>
    <w:rsid w:val="00CD3C2A"/>
    <w:pPr>
      <w:jc w:val="left"/>
    </w:pPr>
  </w:style>
  <w:style w:type="paragraph" w:customStyle="1" w:styleId="Ttulodireita">
    <w:name w:val="Título à direita"/>
    <w:basedOn w:val="Ttuloesquerda"/>
    <w:rsid w:val="006D4DB4"/>
    <w:pPr>
      <w:jc w:val="right"/>
    </w:pPr>
  </w:style>
  <w:style w:type="paragraph" w:styleId="BalloonText">
    <w:name w:val="Balloon Text"/>
    <w:basedOn w:val="Normal"/>
    <w:link w:val="BalloonTextChar"/>
    <w:rsid w:val="001C413B"/>
    <w:rPr>
      <w:rFonts w:ascii="Tahoma" w:hAnsi="Tahoma" w:cs="Tahoma"/>
      <w:sz w:val="16"/>
      <w:szCs w:val="16"/>
    </w:rPr>
  </w:style>
  <w:style w:type="paragraph" w:customStyle="1" w:styleId="Slogan">
    <w:name w:val="Slogan"/>
    <w:basedOn w:val="Normal"/>
    <w:rsid w:val="006D4DB4"/>
    <w:pPr>
      <w:outlineLvl w:val="2"/>
    </w:pPr>
    <w:rPr>
      <w:i/>
      <w:spacing w:val="4"/>
      <w:szCs w:val="18"/>
    </w:rPr>
  </w:style>
  <w:style w:type="paragraph" w:customStyle="1" w:styleId="Ttuloesquerda">
    <w:name w:val="Título à esquerda"/>
    <w:basedOn w:val="Normal"/>
    <w:rsid w:val="006D4DB4"/>
    <w:pPr>
      <w:spacing w:line="240" w:lineRule="atLeast"/>
    </w:pPr>
    <w:rPr>
      <w:color w:val="BFBFBF" w:themeColor="background1" w:themeShade="BF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C413B"/>
    <w:rPr>
      <w:rFonts w:ascii="Tahoma" w:hAnsi="Tahoma" w:cs="Tahoma"/>
      <w:color w:val="000000"/>
      <w:sz w:val="16"/>
      <w:szCs w:val="16"/>
    </w:rPr>
  </w:style>
  <w:style w:type="paragraph" w:customStyle="1" w:styleId="Rtulos">
    <w:name w:val="Rótulos"/>
    <w:basedOn w:val="Normal"/>
    <w:rsid w:val="006D4DB4"/>
    <w:pPr>
      <w:jc w:val="right"/>
      <w:outlineLvl w:val="1"/>
    </w:pPr>
    <w:rPr>
      <w:b/>
      <w:i/>
      <w:spacing w:val="40"/>
    </w:rPr>
  </w:style>
  <w:style w:type="paragraph" w:customStyle="1" w:styleId="Textoalinhadodireita">
    <w:name w:val="Texto alinhado à direita"/>
    <w:basedOn w:val="Normal"/>
    <w:rsid w:val="004077A8"/>
    <w:pPr>
      <w:spacing w:line="240" w:lineRule="atLeast"/>
      <w:jc w:val="right"/>
    </w:pPr>
    <w:rPr>
      <w:szCs w:val="16"/>
    </w:rPr>
  </w:style>
  <w:style w:type="character" w:styleId="PlaceholderText">
    <w:name w:val="Placeholder Text"/>
    <w:basedOn w:val="DefaultParagraphFont"/>
    <w:uiPriority w:val="99"/>
    <w:rsid w:val="006D4DB4"/>
    <w:rPr>
      <w:color w:val="808080"/>
    </w:rPr>
  </w:style>
  <w:style w:type="paragraph" w:styleId="Header">
    <w:name w:val="header"/>
    <w:basedOn w:val="Normal"/>
    <w:link w:val="HeaderChar"/>
    <w:rsid w:val="004346CA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4346CA"/>
    <w:rPr>
      <w:rFonts w:asciiTheme="minorHAnsi" w:hAnsiTheme="minorHAnsi"/>
      <w:sz w:val="14"/>
      <w:szCs w:val="14"/>
    </w:rPr>
  </w:style>
  <w:style w:type="paragraph" w:styleId="Footer">
    <w:name w:val="footer"/>
    <w:basedOn w:val="Normal"/>
    <w:link w:val="FooterChar"/>
    <w:uiPriority w:val="99"/>
    <w:rsid w:val="004346CA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46CA"/>
    <w:rPr>
      <w:rFonts w:asciiTheme="minorHAnsi" w:hAnsiTheme="minorHAnsi"/>
      <w:sz w:val="14"/>
      <w:szCs w:val="14"/>
    </w:rPr>
  </w:style>
  <w:style w:type="character" w:styleId="Hyperlink">
    <w:name w:val="Hyperlink"/>
    <w:aliases w:val="Hiperlink"/>
    <w:basedOn w:val="DefaultParagraphFont"/>
    <w:rsid w:val="008315B2"/>
    <w:rPr>
      <w:color w:val="00B0F0" w:themeColor="hyperlink"/>
      <w:u w:val="single"/>
    </w:rPr>
  </w:style>
  <w:style w:type="paragraph" w:styleId="NoSpacing">
    <w:name w:val="No Spacing"/>
    <w:uiPriority w:val="1"/>
    <w:qFormat/>
    <w:rsid w:val="00F53961"/>
    <w:rPr>
      <w:rFonts w:asciiTheme="minorHAnsi" w:eastAsia="Times New Roman" w:hAnsiTheme="minorHAnsi"/>
      <w:sz w:val="16"/>
      <w:szCs w:val="24"/>
    </w:rPr>
  </w:style>
  <w:style w:type="paragraph" w:customStyle="1" w:styleId="Dataenmero0">
    <w:name w:val="Data e número"/>
    <w:basedOn w:val="Normal"/>
    <w:link w:val="DataenmeroChar"/>
    <w:rsid w:val="00D00A1B"/>
    <w:pPr>
      <w:spacing w:line="264" w:lineRule="auto"/>
      <w:jc w:val="center"/>
    </w:pPr>
    <w:rPr>
      <w:rFonts w:ascii="Arial" w:eastAsia="Times New Roman" w:hAnsi="Arial" w:cs="Arial"/>
      <w:sz w:val="18"/>
      <w:szCs w:val="18"/>
    </w:rPr>
  </w:style>
  <w:style w:type="character" w:customStyle="1" w:styleId="DataenmeroChar">
    <w:name w:val="Data e número Char"/>
    <w:basedOn w:val="DefaultParagraphFont"/>
    <w:link w:val="Dataenmero0"/>
    <w:rsid w:val="00D00A1B"/>
    <w:rPr>
      <w:rFonts w:ascii="Arial" w:eastAsia="Times New Roman" w:hAnsi="Arial" w:cs="Arial"/>
      <w:sz w:val="18"/>
      <w:szCs w:val="18"/>
      <w:lang w:val="pt-BR"/>
    </w:rPr>
  </w:style>
  <w:style w:type="character" w:customStyle="1" w:styleId="TextoalaranjadoalinhadodireitaChar">
    <w:name w:val="Texto alaranjado alinhado à direita Char"/>
    <w:basedOn w:val="DefaultParagraphFont"/>
    <w:link w:val="Textoalaranjadoalinhadodireita"/>
    <w:rsid w:val="00D00A1B"/>
    <w:rPr>
      <w:rFonts w:asciiTheme="minorHAnsi" w:hAnsiTheme="minorHAnsi"/>
      <w:color w:val="00425A" w:themeColor="accent6" w:themeShade="80"/>
      <w:sz w:val="16"/>
      <w:szCs w:val="16"/>
    </w:rPr>
  </w:style>
  <w:style w:type="paragraph" w:customStyle="1" w:styleId="Textoalaranjadoalinhadodireita">
    <w:name w:val="Texto alaranjado alinhado à direita"/>
    <w:basedOn w:val="Normal"/>
    <w:link w:val="TextoalaranjadoalinhadodireitaChar"/>
    <w:rsid w:val="00D00A1B"/>
    <w:pPr>
      <w:spacing w:line="264" w:lineRule="auto"/>
      <w:jc w:val="center"/>
    </w:pPr>
    <w:rPr>
      <w:color w:val="00425A" w:themeColor="accent6" w:themeShade="80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69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1196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009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cryptorX\AppData\Roaming\Microsoft\Templates\Aviso%20de%20cr&#233;dito%20(design%20Borda%20Azu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A6DF253C584954B199B66F36C5B9A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C89F862-703E-4585-89C4-85E21AAD8623}"/>
      </w:docPartPr>
      <w:docPartBody>
        <w:p w:rsidR="00583094" w:rsidRDefault="00C24449">
          <w:pPr>
            <w:pStyle w:val="60A6DF253C584954B199B66F36C5B9A8"/>
          </w:pPr>
          <w:r>
            <w:t>[Job description]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DFC"/>
    <w:rsid w:val="0000294E"/>
    <w:rsid w:val="00017F84"/>
    <w:rsid w:val="0002044A"/>
    <w:rsid w:val="00061434"/>
    <w:rsid w:val="00090995"/>
    <w:rsid w:val="000C1D00"/>
    <w:rsid w:val="000D2107"/>
    <w:rsid w:val="00127E86"/>
    <w:rsid w:val="00137CC6"/>
    <w:rsid w:val="00156BBB"/>
    <w:rsid w:val="001679FA"/>
    <w:rsid w:val="001A037C"/>
    <w:rsid w:val="001B32F6"/>
    <w:rsid w:val="001D1E4F"/>
    <w:rsid w:val="001F673D"/>
    <w:rsid w:val="002517A5"/>
    <w:rsid w:val="00280DFC"/>
    <w:rsid w:val="002D2AFC"/>
    <w:rsid w:val="002E48DD"/>
    <w:rsid w:val="002F1416"/>
    <w:rsid w:val="00341877"/>
    <w:rsid w:val="003423EA"/>
    <w:rsid w:val="003966BA"/>
    <w:rsid w:val="004304DB"/>
    <w:rsid w:val="0043226A"/>
    <w:rsid w:val="004470DD"/>
    <w:rsid w:val="004A6CF7"/>
    <w:rsid w:val="004C5788"/>
    <w:rsid w:val="005215C9"/>
    <w:rsid w:val="00583094"/>
    <w:rsid w:val="005934EC"/>
    <w:rsid w:val="005A37DE"/>
    <w:rsid w:val="005A37FF"/>
    <w:rsid w:val="005E760C"/>
    <w:rsid w:val="0060099D"/>
    <w:rsid w:val="006074B4"/>
    <w:rsid w:val="006161EA"/>
    <w:rsid w:val="0062079B"/>
    <w:rsid w:val="00645B4E"/>
    <w:rsid w:val="006509D1"/>
    <w:rsid w:val="006555B0"/>
    <w:rsid w:val="00655B35"/>
    <w:rsid w:val="00701629"/>
    <w:rsid w:val="007973C5"/>
    <w:rsid w:val="007A2CAC"/>
    <w:rsid w:val="007B75DF"/>
    <w:rsid w:val="007F2FD4"/>
    <w:rsid w:val="008B6258"/>
    <w:rsid w:val="008E273E"/>
    <w:rsid w:val="008F3300"/>
    <w:rsid w:val="00942BF6"/>
    <w:rsid w:val="00956262"/>
    <w:rsid w:val="009C0955"/>
    <w:rsid w:val="00A73D09"/>
    <w:rsid w:val="00AA77C6"/>
    <w:rsid w:val="00AC164A"/>
    <w:rsid w:val="00AD2D9D"/>
    <w:rsid w:val="00B054F3"/>
    <w:rsid w:val="00B274B8"/>
    <w:rsid w:val="00B71F72"/>
    <w:rsid w:val="00B95573"/>
    <w:rsid w:val="00C24449"/>
    <w:rsid w:val="00C26B0A"/>
    <w:rsid w:val="00C56FB2"/>
    <w:rsid w:val="00CE049B"/>
    <w:rsid w:val="00D00C91"/>
    <w:rsid w:val="00D1535B"/>
    <w:rsid w:val="00D66D06"/>
    <w:rsid w:val="00D76313"/>
    <w:rsid w:val="00D924C7"/>
    <w:rsid w:val="00DD4FE4"/>
    <w:rsid w:val="00DF6A39"/>
    <w:rsid w:val="00E22A2F"/>
    <w:rsid w:val="00E259F9"/>
    <w:rsid w:val="00E575FB"/>
    <w:rsid w:val="00EB2318"/>
    <w:rsid w:val="00EB2C3D"/>
    <w:rsid w:val="00EC3623"/>
    <w:rsid w:val="00EE6E27"/>
    <w:rsid w:val="00F7349E"/>
    <w:rsid w:val="00F92225"/>
    <w:rsid w:val="00FA03E1"/>
    <w:rsid w:val="00FA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EB2C3D"/>
    <w:rPr>
      <w:color w:val="808080"/>
    </w:rPr>
  </w:style>
  <w:style w:type="paragraph" w:customStyle="1" w:styleId="60A6DF253C584954B199B66F36C5B9A8">
    <w:name w:val="60A6DF253C584954B199B66F36C5B9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orporate Blu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0062C6"/>
      </a:accent1>
      <a:accent2>
        <a:srgbClr val="0A84FF"/>
      </a:accent2>
      <a:accent3>
        <a:srgbClr val="0084B4"/>
      </a:accent3>
      <a:accent4>
        <a:srgbClr val="005878"/>
      </a:accent4>
      <a:accent5>
        <a:srgbClr val="5F5F5F"/>
      </a:accent5>
      <a:accent6>
        <a:srgbClr val="0084B4"/>
      </a:accent6>
      <a:hlink>
        <a:srgbClr val="00B0F0"/>
      </a:hlink>
      <a:folHlink>
        <a:srgbClr val="919191"/>
      </a:folHlink>
    </a:clrScheme>
    <a:fontScheme name="Blue Border">
      <a:majorFont>
        <a:latin typeface="Book Antiqu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837AEA1D-ABB0-4C9E-B662-FCAF9600C4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C27685-03D4-4FFE-8043-633422AEAA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Aviso de crédito (design Borda Azul)</Template>
  <TotalTime>47</TotalTime>
  <Pages>1</Pages>
  <Words>84</Words>
  <Characters>456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Fix Tecnologias</cp:lastModifiedBy>
  <cp:revision>32</cp:revision>
  <dcterms:created xsi:type="dcterms:W3CDTF">2018-02-26T12:56:00Z</dcterms:created>
  <dcterms:modified xsi:type="dcterms:W3CDTF">2025-10-02T19:35:00Z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TC103747079990</vt:lpwstr>
  </property>
</Properties>
</file>